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27AA9" w14:textId="34AB33B4" w:rsidR="00457ADE" w:rsidRPr="002F7397" w:rsidRDefault="00C90004" w:rsidP="00AE4FCB">
      <w:pPr>
        <w:tabs>
          <w:tab w:val="left" w:pos="3814"/>
        </w:tabs>
        <w:ind w:left="-142"/>
      </w:pPr>
      <w:r w:rsidRPr="002F7397">
        <w:rPr>
          <w:noProof/>
          <w:lang w:val="en-AU" w:eastAsia="en-AU"/>
        </w:rPr>
        <mc:AlternateContent>
          <mc:Choice Requires="wps">
            <w:drawing>
              <wp:anchor distT="0" distB="0" distL="114300" distR="114300" simplePos="0" relativeHeight="251658240" behindDoc="1" locked="1" layoutInCell="1" allowOverlap="1" wp14:anchorId="5BF9135C" wp14:editId="0780E112">
                <wp:simplePos x="0" y="0"/>
                <wp:positionH relativeFrom="page">
                  <wp:align>left</wp:align>
                </wp:positionH>
                <wp:positionV relativeFrom="paragraph">
                  <wp:posOffset>-400050</wp:posOffset>
                </wp:positionV>
                <wp:extent cx="2813685" cy="10266680"/>
                <wp:effectExtent l="0" t="0" r="5715" b="127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13685" cy="10266680"/>
                        </a:xfrm>
                        <a:prstGeom prst="rect">
                          <a:avLst/>
                        </a:prstGeom>
                        <a:solidFill>
                          <a:schemeClr val="tx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67C93" id="Rectangle 1" o:spid="_x0000_s1026" alt="&quot;&quot;" style="position:absolute;margin-left:0;margin-top:-31.5pt;width:221.55pt;height:808.4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" fillcolor="#2f2d3b [3215]" stroked="f">
                <w10:wrap anchorx="page"/>
                <w10:anchorlock/>
              </v:rect>
            </w:pict>
          </mc:Fallback>
        </mc:AlternateContent>
      </w:r>
      <w:r w:rsidR="00AE4FCB">
        <w:tab/>
      </w:r>
    </w:p>
    <w:tbl>
      <w:tblPr>
        <w:tblW w:w="11497" w:type="dxa"/>
        <w:tblInd w:w="-157" w:type="dxa"/>
        <w:tblLayout w:type="fixed"/>
        <w:tblCellMar>
          <w:left w:w="0" w:type="dxa"/>
          <w:right w:w="0" w:type="dxa"/>
        </w:tblCellMar>
        <w:tblLook w:val="0600" w:firstRow="0" w:lastRow="0" w:firstColumn="0" w:lastColumn="0" w:noHBand="1" w:noVBand="1"/>
      </w:tblPr>
      <w:tblGrid>
        <w:gridCol w:w="3544"/>
        <w:gridCol w:w="993"/>
        <w:gridCol w:w="6960"/>
      </w:tblGrid>
      <w:tr w:rsidR="00E41BBB" w:rsidRPr="002F7397" w14:paraId="74BD8260" w14:textId="77777777" w:rsidTr="00D7249A">
        <w:trPr>
          <w:trHeight w:val="4995"/>
        </w:trPr>
        <w:tc>
          <w:tcPr>
            <w:tcW w:w="3544" w:type="dxa"/>
          </w:tcPr>
          <w:p w14:paraId="7E851AC7" w14:textId="48B1B5F1" w:rsidR="002F71DF" w:rsidRPr="00921DF0" w:rsidRDefault="00D7249A" w:rsidP="00D7457C">
            <w:pPr>
              <w:pStyle w:val="Heading1"/>
              <w:spacing w:after="120"/>
              <w:rPr>
                <w:color w:val="FFFFFF" w:themeColor="background1"/>
              </w:rPr>
            </w:pPr>
            <w:r w:rsidRPr="00921DF0">
              <w:rPr>
                <w:noProof/>
                <w:color w:val="FFFFFF" w:themeColor="background1"/>
              </w:rPr>
              <mc:AlternateContent>
                <mc:Choice Requires="wps">
                  <w:drawing>
                    <wp:anchor distT="0" distB="0" distL="114300" distR="114300" simplePos="0" relativeHeight="251658243" behindDoc="0" locked="0" layoutInCell="1" allowOverlap="1" wp14:anchorId="7CF2C569" wp14:editId="338EC502">
                      <wp:simplePos x="0" y="0"/>
                      <wp:positionH relativeFrom="column">
                        <wp:posOffset>-635</wp:posOffset>
                      </wp:positionH>
                      <wp:positionV relativeFrom="paragraph">
                        <wp:posOffset>657225</wp:posOffset>
                      </wp:positionV>
                      <wp:extent cx="2597785" cy="4445"/>
                      <wp:effectExtent l="19050" t="19050" r="31115" b="33655"/>
                      <wp:wrapNone/>
                      <wp:docPr id="1723408795" name="Straight Connector 7"/>
                      <wp:cNvGraphicFramePr/>
                      <a:graphic xmlns:a="http://schemas.openxmlformats.org/drawingml/2006/main">
                        <a:graphicData uri="http://schemas.microsoft.com/office/word/2010/wordprocessingShape">
                          <wps:wsp>
                            <wps:cNvCnPr/>
                            <wps:spPr>
                              <a:xfrm>
                                <a:off x="0" y="0"/>
                                <a:ext cx="2597785" cy="4445"/>
                              </a:xfrm>
                              <a:prstGeom prst="line">
                                <a:avLst/>
                              </a:prstGeom>
                              <a:noFill/>
                              <a:ln w="38100" cap="flat" cmpd="sng" algn="ctr">
                                <a:solidFill>
                                  <a:schemeClr val="bg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6D4DDE" id="Straight Connector 7"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51.75pt" to="204.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" strokecolor="white [3212]" strokeweight="3pt">
                      <v:stroke joinstyle="miter"/>
                    </v:line>
                  </w:pict>
                </mc:Fallback>
              </mc:AlternateContent>
            </w:r>
            <w:r>
              <w:rPr>
                <w:color w:val="FFFFFF" w:themeColor="background1"/>
              </w:rPr>
              <w:br/>
            </w:r>
            <w:r>
              <w:rPr>
                <w:color w:val="FFFFFF" w:themeColor="background1"/>
              </w:rPr>
              <w:br/>
            </w:r>
            <w:r w:rsidR="002F71DF" w:rsidRPr="00921DF0">
              <w:rPr>
                <w:color w:val="FFFFFF" w:themeColor="background1"/>
              </w:rPr>
              <w:t>CONTACT</w:t>
            </w:r>
          </w:p>
          <w:p w14:paraId="7978FC7B" w14:textId="4D548919" w:rsidR="002F71DF" w:rsidRPr="00561358" w:rsidRDefault="00032584" w:rsidP="00561358">
            <w:pPr>
              <w:pStyle w:val="ListParagraph"/>
              <w:spacing w:after="120" w:line="300" w:lineRule="auto"/>
              <w:ind w:left="0"/>
              <w:rPr>
                <w:rFonts w:ascii="Segoe UI" w:hAnsi="Segoe UI" w:cs="Segoe UI"/>
                <w:color w:val="FFFFFF" w:themeColor="background1"/>
              </w:rPr>
            </w:pPr>
            <w:hyperlink r:id="rId8" w:history="1">
              <w:r>
                <w:rPr>
                  <w:rStyle w:val="Hyperlink"/>
                  <w:rFonts w:ascii="Segoe UI" w:hAnsi="Segoe UI" w:cs="Segoe UI"/>
                  <w:color w:val="FFFFFF" w:themeColor="background1"/>
                </w:rPr>
                <w:t>marco260404@gmail.com</w:t>
              </w:r>
            </w:hyperlink>
            <w:r w:rsidR="00D7457C" w:rsidRPr="00561358">
              <w:rPr>
                <w:rFonts w:ascii="Segoe UI" w:hAnsi="Segoe UI" w:cs="Segoe UI"/>
                <w:color w:val="FFFFFF" w:themeColor="background1"/>
              </w:rPr>
              <w:br/>
            </w:r>
            <w:hyperlink r:id="rId9" w:history="1">
              <w:r w:rsidR="00D7249A" w:rsidRPr="00D7249A">
                <w:rPr>
                  <w:rStyle w:val="Hyperlink"/>
                  <w:rFonts w:ascii="Segoe UI" w:hAnsi="Segoe UI" w:cs="Segoe UI"/>
                  <w:color w:val="FFFFFF" w:themeColor="background1"/>
                  <w:lang w:val="pt-BR"/>
                </w:rPr>
                <w:t>attocorrect.github.io</w:t>
              </w:r>
            </w:hyperlink>
            <w:r w:rsidR="002F71DF" w:rsidRPr="00561358">
              <w:rPr>
                <w:rFonts w:ascii="Segoe UI" w:hAnsi="Segoe UI" w:cs="Segoe UI"/>
                <w:color w:val="FFFFFF" w:themeColor="background1"/>
              </w:rPr>
              <w:br/>
            </w:r>
            <w:hyperlink r:id="rId10" w:history="1">
              <w:r>
                <w:rPr>
                  <w:rStyle w:val="Hyperlink"/>
                  <w:rFonts w:ascii="Segoe UI" w:hAnsi="Segoe UI" w:cs="Segoe UI"/>
                  <w:color w:val="FFFFFF" w:themeColor="background1"/>
                  <w:lang w:val="pt-BR"/>
                </w:rPr>
                <w:t>linkedin.com/in/marco-diaz-garcia</w:t>
              </w:r>
            </w:hyperlink>
          </w:p>
          <w:p w14:paraId="317AE59C" w14:textId="01CC3D63" w:rsidR="002F71DF" w:rsidRPr="00561358" w:rsidRDefault="002F7397" w:rsidP="00561358">
            <w:pPr>
              <w:pStyle w:val="ListParagraph"/>
              <w:spacing w:line="300" w:lineRule="auto"/>
              <w:ind w:left="425" w:hanging="425"/>
              <w:rPr>
                <w:rFonts w:ascii="Segoe UI" w:hAnsi="Segoe UI" w:cs="Segoe UI"/>
                <w:color w:val="FFFFFF" w:themeColor="background1"/>
              </w:rPr>
            </w:pPr>
            <w:r w:rsidRPr="00561358">
              <w:rPr>
                <w:rFonts w:ascii="Segoe UI" w:hAnsi="Segoe UI" w:cs="Segoe UI"/>
                <w:color w:val="FFFFFF" w:themeColor="background1"/>
              </w:rPr>
              <w:t>(416) 832-5746</w:t>
            </w:r>
          </w:p>
          <w:p w14:paraId="7AD61438" w14:textId="0A2791D6" w:rsidR="00CF2BE7" w:rsidRPr="00921DF0" w:rsidRDefault="00CF2BE7" w:rsidP="40AACF53">
            <w:pPr>
              <w:spacing w:line="360" w:lineRule="auto"/>
              <w:rPr>
                <w:color w:val="FFFFFF" w:themeColor="background1"/>
              </w:rPr>
            </w:pPr>
          </w:p>
          <w:p w14:paraId="0D54FC00" w14:textId="1CFE695A" w:rsidR="00CF2BE7" w:rsidRPr="00921DF0" w:rsidRDefault="00811265" w:rsidP="00440FC0">
            <w:pPr>
              <w:pStyle w:val="Heading1"/>
              <w:spacing w:after="120"/>
              <w:rPr>
                <w:color w:val="FFFFFF" w:themeColor="background1"/>
              </w:rPr>
            </w:pPr>
            <w:r w:rsidRPr="00921DF0">
              <w:rPr>
                <w:noProof/>
                <w:color w:val="FFFFFF" w:themeColor="background1"/>
              </w:rPr>
              <mc:AlternateContent>
                <mc:Choice Requires="wps">
                  <w:drawing>
                    <wp:anchor distT="0" distB="0" distL="114300" distR="114300" simplePos="0" relativeHeight="251658244" behindDoc="0" locked="0" layoutInCell="1" allowOverlap="1" wp14:anchorId="56B23DDD" wp14:editId="46639A7E">
                      <wp:simplePos x="0" y="0"/>
                      <wp:positionH relativeFrom="column">
                        <wp:posOffset>-1905</wp:posOffset>
                      </wp:positionH>
                      <wp:positionV relativeFrom="paragraph">
                        <wp:posOffset>189230</wp:posOffset>
                      </wp:positionV>
                      <wp:extent cx="2597785" cy="3810"/>
                      <wp:effectExtent l="19050" t="19050" r="31115" b="34290"/>
                      <wp:wrapNone/>
                      <wp:docPr id="859483783" name="Straight Connector 7"/>
                      <wp:cNvGraphicFramePr/>
                      <a:graphic xmlns:a="http://schemas.openxmlformats.org/drawingml/2006/main">
                        <a:graphicData uri="http://schemas.microsoft.com/office/word/2010/wordprocessingShape">
                          <wps:wsp>
                            <wps:cNvCnPr/>
                            <wps:spPr>
                              <a:xfrm>
                                <a:off x="0" y="0"/>
                                <a:ext cx="2597785" cy="3810"/>
                              </a:xfrm>
                              <a:prstGeom prst="line">
                                <a:avLst/>
                              </a:prstGeom>
                              <a:noFill/>
                              <a:ln w="38100" cap="flat" cmpd="sng" algn="ctr">
                                <a:solidFill>
                                  <a:srgbClr val="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0EA84C" id="Straight Connector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9pt" to="204.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" strokecolor="white" strokeweight="3pt">
                      <v:stroke joinstyle="miter"/>
                    </v:line>
                  </w:pict>
                </mc:Fallback>
              </mc:AlternateContent>
            </w:r>
            <w:r w:rsidR="7028377A" w:rsidRPr="00921DF0">
              <w:rPr>
                <w:color w:val="FFFFFF" w:themeColor="background1"/>
              </w:rPr>
              <w:t>Education</w:t>
            </w:r>
          </w:p>
          <w:p w14:paraId="3FE2E058" w14:textId="22F7C420" w:rsidR="00CF2BE7" w:rsidRPr="00561358" w:rsidRDefault="7028377A" w:rsidP="00561358">
            <w:pPr>
              <w:pStyle w:val="Heading2"/>
              <w:spacing w:line="300" w:lineRule="auto"/>
              <w:rPr>
                <w:rStyle w:val="NotBold"/>
                <w:rFonts w:ascii="Segoe UI" w:hAnsi="Segoe UI" w:cs="Segoe UI"/>
                <w:color w:val="FFFFFF" w:themeColor="background1"/>
              </w:rPr>
            </w:pPr>
            <w:r w:rsidRPr="00561358">
              <w:rPr>
                <w:rStyle w:val="NotBold"/>
                <w:rFonts w:ascii="Segoe UI" w:hAnsi="Segoe UI" w:cs="Segoe UI"/>
                <w:color w:val="FFFFFF" w:themeColor="background1"/>
              </w:rPr>
              <w:t>Sheridan College</w:t>
            </w:r>
          </w:p>
          <w:p w14:paraId="3E899D82" w14:textId="15F245B2" w:rsidR="00CF2BE7" w:rsidRPr="00561358" w:rsidRDefault="7028377A" w:rsidP="00561358">
            <w:pPr>
              <w:spacing w:line="300" w:lineRule="auto"/>
              <w:rPr>
                <w:rFonts w:ascii="Segoe UI" w:hAnsi="Segoe UI" w:cs="Segoe UI"/>
                <w:color w:val="FFFFFF" w:themeColor="background1"/>
                <w:lang w:val="en-CA"/>
              </w:rPr>
            </w:pPr>
            <w:r w:rsidRPr="00561358">
              <w:rPr>
                <w:rFonts w:ascii="Segoe UI" w:hAnsi="Segoe UI" w:cs="Segoe UI"/>
                <w:color w:val="FFFFFF" w:themeColor="background1"/>
                <w:lang w:val="en-CA"/>
              </w:rPr>
              <w:t>Honours Bachelor of Game Design</w:t>
            </w:r>
          </w:p>
          <w:p w14:paraId="50C2BBC3" w14:textId="7227E259" w:rsidR="00CF2BE7" w:rsidRPr="00561358" w:rsidRDefault="7028377A" w:rsidP="00561358">
            <w:pPr>
              <w:spacing w:line="300" w:lineRule="auto"/>
              <w:rPr>
                <w:rFonts w:ascii="Segoe UI" w:hAnsi="Segoe UI" w:cs="Segoe UI"/>
                <w:color w:val="FFFFFF" w:themeColor="background1"/>
                <w:lang w:val="it-IT"/>
              </w:rPr>
            </w:pPr>
            <w:r w:rsidRPr="00561358">
              <w:rPr>
                <w:rFonts w:ascii="Segoe UI" w:hAnsi="Segoe UI" w:cs="Segoe UI"/>
                <w:color w:val="FFFFFF" w:themeColor="background1"/>
              </w:rPr>
              <w:t>2022-2026</w:t>
            </w:r>
          </w:p>
          <w:p w14:paraId="58AA46B1" w14:textId="358271E1" w:rsidR="00CF2BE7" w:rsidRPr="00921DF0" w:rsidRDefault="00CF2BE7" w:rsidP="40AACF53">
            <w:pPr>
              <w:spacing w:line="360" w:lineRule="auto"/>
              <w:rPr>
                <w:color w:val="FFFFFF" w:themeColor="background1"/>
                <w:lang w:val="it-IT"/>
              </w:rPr>
            </w:pPr>
          </w:p>
          <w:p w14:paraId="0FBCF202" w14:textId="77777777" w:rsidR="00B338A8" w:rsidRPr="00921DF0" w:rsidRDefault="00440FC0" w:rsidP="00B338A8">
            <w:pPr>
              <w:spacing w:after="120" w:line="360" w:lineRule="auto"/>
              <w:rPr>
                <w:b/>
                <w:bCs/>
                <w:caps/>
                <w:color w:val="FFFFFF" w:themeColor="background1"/>
                <w:spacing w:val="20"/>
                <w:szCs w:val="20"/>
              </w:rPr>
            </w:pPr>
            <w:r w:rsidRPr="00921DF0">
              <w:rPr>
                <w:b/>
                <w:bCs/>
                <w:caps/>
                <w:noProof/>
                <w:color w:val="FFFFFF" w:themeColor="background1"/>
                <w:spacing w:val="20"/>
                <w:szCs w:val="20"/>
              </w:rPr>
              <mc:AlternateContent>
                <mc:Choice Requires="wps">
                  <w:drawing>
                    <wp:anchor distT="0" distB="0" distL="114300" distR="114300" simplePos="0" relativeHeight="251658245" behindDoc="0" locked="0" layoutInCell="1" allowOverlap="1" wp14:anchorId="15A08B0F" wp14:editId="1ACA7F8F">
                      <wp:simplePos x="0" y="0"/>
                      <wp:positionH relativeFrom="column">
                        <wp:posOffset>-1905</wp:posOffset>
                      </wp:positionH>
                      <wp:positionV relativeFrom="paragraph">
                        <wp:posOffset>193675</wp:posOffset>
                      </wp:positionV>
                      <wp:extent cx="2597785" cy="1905"/>
                      <wp:effectExtent l="0" t="19050" r="31115" b="36195"/>
                      <wp:wrapNone/>
                      <wp:docPr id="1057659423" name="Straight Connector 7"/>
                      <wp:cNvGraphicFramePr/>
                      <a:graphic xmlns:a="http://schemas.openxmlformats.org/drawingml/2006/main">
                        <a:graphicData uri="http://schemas.microsoft.com/office/word/2010/wordprocessingShape">
                          <wps:wsp>
                            <wps:cNvCnPr/>
                            <wps:spPr>
                              <a:xfrm>
                                <a:off x="0" y="0"/>
                                <a:ext cx="2597785" cy="1905"/>
                              </a:xfrm>
                              <a:prstGeom prst="line">
                                <a:avLst/>
                              </a:prstGeom>
                              <a:noFill/>
                              <a:ln w="38100" cap="flat" cmpd="sng" algn="ctr">
                                <a:solidFill>
                                  <a:srgbClr val="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53B5EC" id="Straight Connector 7"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25pt" to="204.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" strokecolor="white" strokeweight="3pt">
                      <v:stroke joinstyle="miter"/>
                    </v:line>
                  </w:pict>
                </mc:Fallback>
              </mc:AlternateContent>
            </w:r>
            <w:r w:rsidR="7028377A" w:rsidRPr="00921DF0">
              <w:rPr>
                <w:b/>
                <w:bCs/>
                <w:caps/>
                <w:color w:val="FFFFFF" w:themeColor="background1"/>
                <w:spacing w:val="20"/>
                <w:szCs w:val="20"/>
              </w:rPr>
              <w:t>PROGRAMING LANGUAGES</w:t>
            </w:r>
          </w:p>
          <w:p w14:paraId="4503EEDB" w14:textId="49730F12" w:rsidR="00CF2BE7" w:rsidRPr="00561358" w:rsidRDefault="7028377A" w:rsidP="00561358">
            <w:pPr>
              <w:spacing w:line="300" w:lineRule="auto"/>
              <w:rPr>
                <w:rFonts w:ascii="Segoe UI" w:hAnsi="Segoe UI" w:cs="Segoe UI"/>
                <w:color w:val="FFFFFF" w:themeColor="background1"/>
              </w:rPr>
            </w:pPr>
            <w:r w:rsidRPr="00561358">
              <w:rPr>
                <w:rFonts w:ascii="Segoe UI" w:hAnsi="Segoe UI" w:cs="Segoe UI"/>
                <w:color w:val="FFFFFF" w:themeColor="background1"/>
              </w:rPr>
              <w:t xml:space="preserve">Python, Java, C#, Lua, </w:t>
            </w:r>
            <w:r w:rsidR="00032584">
              <w:rPr>
                <w:rFonts w:ascii="Segoe UI" w:hAnsi="Segoe UI" w:cs="Segoe UI"/>
                <w:color w:val="FFFFFF" w:themeColor="background1"/>
              </w:rPr>
              <w:br/>
            </w:r>
            <w:r w:rsidRPr="00561358">
              <w:rPr>
                <w:rFonts w:ascii="Segoe UI" w:hAnsi="Segoe UI" w:cs="Segoe UI"/>
                <w:color w:val="FFFFFF" w:themeColor="background1"/>
              </w:rPr>
              <w:t>Shaders (GLSL, HLSL)</w:t>
            </w:r>
            <w:r w:rsidR="001C74EE">
              <w:rPr>
                <w:rFonts w:ascii="Segoe UI" w:hAnsi="Segoe UI" w:cs="Segoe UI"/>
                <w:color w:val="FFFFFF" w:themeColor="background1"/>
              </w:rPr>
              <w:t>.</w:t>
            </w:r>
          </w:p>
          <w:p w14:paraId="7BD56402" w14:textId="1E76B51F" w:rsidR="00B338A8" w:rsidRPr="00921DF0" w:rsidRDefault="00B338A8" w:rsidP="00214563">
            <w:pPr>
              <w:pStyle w:val="ListBullet"/>
              <w:numPr>
                <w:ilvl w:val="0"/>
                <w:numId w:val="0"/>
              </w:numPr>
              <w:rPr>
                <w:color w:val="FFFFFF" w:themeColor="background1"/>
              </w:rPr>
            </w:pPr>
          </w:p>
          <w:p w14:paraId="562FA642" w14:textId="4B0F20A2" w:rsidR="00CF2BE7" w:rsidRPr="00921DF0" w:rsidRDefault="0048317F" w:rsidP="0048317F">
            <w:pPr>
              <w:pStyle w:val="Heading1"/>
              <w:spacing w:after="120"/>
              <w:rPr>
                <w:color w:val="FFFFFF" w:themeColor="background1"/>
              </w:rPr>
            </w:pPr>
            <w:r w:rsidRPr="00921DF0">
              <w:rPr>
                <w:b w:val="0"/>
                <w:bCs w:val="0"/>
                <w:caps w:val="0"/>
                <w:noProof/>
                <w:color w:val="FFFFFF" w:themeColor="background1"/>
              </w:rPr>
              <mc:AlternateContent>
                <mc:Choice Requires="wps">
                  <w:drawing>
                    <wp:anchor distT="0" distB="0" distL="114300" distR="114300" simplePos="0" relativeHeight="251660293" behindDoc="0" locked="0" layoutInCell="1" allowOverlap="1" wp14:anchorId="52358CE2" wp14:editId="1C894EAF">
                      <wp:simplePos x="0" y="0"/>
                      <wp:positionH relativeFrom="column">
                        <wp:posOffset>-1905</wp:posOffset>
                      </wp:positionH>
                      <wp:positionV relativeFrom="paragraph">
                        <wp:posOffset>194310</wp:posOffset>
                      </wp:positionV>
                      <wp:extent cx="2597785" cy="1270"/>
                      <wp:effectExtent l="0" t="19050" r="31115" b="36830"/>
                      <wp:wrapNone/>
                      <wp:docPr id="1560430560" name="Straight Connector 7"/>
                      <wp:cNvGraphicFramePr/>
                      <a:graphic xmlns:a="http://schemas.openxmlformats.org/drawingml/2006/main">
                        <a:graphicData uri="http://schemas.microsoft.com/office/word/2010/wordprocessingShape">
                          <wps:wsp>
                            <wps:cNvCnPr/>
                            <wps:spPr>
                              <a:xfrm>
                                <a:off x="0" y="0"/>
                                <a:ext cx="2597785" cy="1270"/>
                              </a:xfrm>
                              <a:prstGeom prst="line">
                                <a:avLst/>
                              </a:prstGeom>
                              <a:noFill/>
                              <a:ln w="38100" cap="flat" cmpd="sng" algn="ctr">
                                <a:solidFill>
                                  <a:srgbClr val="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70D524" id="Straight Connector 7" o:spid="_x0000_s1026" style="position:absolute;z-index:251660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3pt" to="204.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" strokecolor="white" strokeweight="3pt">
                      <v:stroke joinstyle="miter"/>
                    </v:line>
                  </w:pict>
                </mc:Fallback>
              </mc:AlternateContent>
            </w:r>
            <w:r w:rsidR="7028377A" w:rsidRPr="00921DF0">
              <w:rPr>
                <w:color w:val="FFFFFF" w:themeColor="background1"/>
              </w:rPr>
              <w:t>Tools and Technical Skills</w:t>
            </w:r>
          </w:p>
          <w:p w14:paraId="57990C76" w14:textId="42DD9392" w:rsidR="00CF2BE7" w:rsidRPr="00561358" w:rsidRDefault="7028377A" w:rsidP="00561358">
            <w:pPr>
              <w:spacing w:line="300" w:lineRule="auto"/>
              <w:rPr>
                <w:rFonts w:ascii="Segoe UI" w:hAnsi="Segoe UI" w:cs="Segoe UI"/>
                <w:color w:val="FFFFFF" w:themeColor="background1"/>
              </w:rPr>
            </w:pPr>
            <w:r w:rsidRPr="00561358">
              <w:rPr>
                <w:rFonts w:ascii="Segoe UI" w:hAnsi="Segoe UI" w:cs="Segoe UI"/>
                <w:b/>
                <w:color w:val="FFFFFF" w:themeColor="background1"/>
              </w:rPr>
              <w:t xml:space="preserve">Game Engines: </w:t>
            </w:r>
            <w:r w:rsidRPr="00561358">
              <w:rPr>
                <w:rFonts w:ascii="Segoe UI" w:hAnsi="Segoe UI" w:cs="Segoe UI"/>
                <w:color w:val="FFFFFF" w:themeColor="background1"/>
              </w:rPr>
              <w:t>Unity, Unreal, Godot</w:t>
            </w:r>
            <w:r w:rsidR="001C74EE">
              <w:rPr>
                <w:rFonts w:ascii="Segoe UI" w:hAnsi="Segoe UI" w:cs="Segoe UI"/>
                <w:color w:val="FFFFFF" w:themeColor="background1"/>
              </w:rPr>
              <w:t>.</w:t>
            </w:r>
            <w:r w:rsidR="00CF2BE7" w:rsidRPr="00561358">
              <w:rPr>
                <w:rFonts w:ascii="Segoe UI" w:hAnsi="Segoe UI" w:cs="Segoe UI"/>
                <w:color w:val="FFFFFF" w:themeColor="background1"/>
              </w:rPr>
              <w:br/>
            </w:r>
            <w:r w:rsidRPr="00561358">
              <w:rPr>
                <w:rFonts w:ascii="Segoe UI" w:hAnsi="Segoe UI" w:cs="Segoe UI"/>
                <w:b/>
                <w:color w:val="FFFFFF" w:themeColor="background1"/>
              </w:rPr>
              <w:t xml:space="preserve">Graphics </w:t>
            </w:r>
            <w:r w:rsidR="00C8597B" w:rsidRPr="00561358">
              <w:rPr>
                <w:rFonts w:ascii="Segoe UI" w:hAnsi="Segoe UI" w:cs="Segoe UI"/>
                <w:b/>
                <w:color w:val="FFFFFF" w:themeColor="background1"/>
              </w:rPr>
              <w:t>Software</w:t>
            </w:r>
            <w:r w:rsidRPr="00561358">
              <w:rPr>
                <w:rFonts w:ascii="Segoe UI" w:hAnsi="Segoe UI" w:cs="Segoe UI"/>
                <w:b/>
                <w:color w:val="FFFFFF" w:themeColor="background1"/>
              </w:rPr>
              <w:t xml:space="preserve">: </w:t>
            </w:r>
            <w:r w:rsidRPr="00561358">
              <w:rPr>
                <w:rFonts w:ascii="Segoe UI" w:hAnsi="Segoe UI" w:cs="Segoe UI"/>
                <w:color w:val="FFFFFF" w:themeColor="background1"/>
              </w:rPr>
              <w:t>Maya, Blender, Photoshop, Aseprite.</w:t>
            </w:r>
            <w:r w:rsidR="00CF2BE7" w:rsidRPr="00561358">
              <w:rPr>
                <w:rFonts w:ascii="Segoe UI" w:hAnsi="Segoe UI" w:cs="Segoe UI"/>
                <w:color w:val="FFFFFF" w:themeColor="background1"/>
              </w:rPr>
              <w:br/>
            </w:r>
            <w:r w:rsidRPr="00561358">
              <w:rPr>
                <w:rFonts w:ascii="Segoe UI" w:hAnsi="Segoe UI" w:cs="Segoe UI"/>
                <w:b/>
                <w:color w:val="FFFFFF" w:themeColor="background1"/>
              </w:rPr>
              <w:t xml:space="preserve">Version Control: </w:t>
            </w:r>
            <w:r w:rsidRPr="00561358">
              <w:rPr>
                <w:rFonts w:ascii="Segoe UI" w:hAnsi="Segoe UI" w:cs="Segoe UI"/>
                <w:color w:val="FFFFFF" w:themeColor="background1"/>
              </w:rPr>
              <w:t xml:space="preserve">GitHub, </w:t>
            </w:r>
            <w:r w:rsidR="00561358" w:rsidRPr="00561358">
              <w:rPr>
                <w:rFonts w:ascii="Segoe UI" w:hAnsi="Segoe UI" w:cs="Segoe UI"/>
                <w:color w:val="FFFFFF" w:themeColor="background1"/>
              </w:rPr>
              <w:br/>
            </w:r>
            <w:r w:rsidRPr="00561358">
              <w:rPr>
                <w:rFonts w:ascii="Segoe UI" w:hAnsi="Segoe UI" w:cs="Segoe UI"/>
                <w:color w:val="FFFFFF" w:themeColor="background1"/>
              </w:rPr>
              <w:t>GitHub Desktop</w:t>
            </w:r>
            <w:r w:rsidR="001C74EE">
              <w:rPr>
                <w:rFonts w:ascii="Segoe UI" w:hAnsi="Segoe UI" w:cs="Segoe UI"/>
                <w:color w:val="FFFFFF" w:themeColor="background1"/>
              </w:rPr>
              <w:t>.</w:t>
            </w:r>
            <w:r w:rsidR="00CF2BE7" w:rsidRPr="00561358">
              <w:rPr>
                <w:rFonts w:ascii="Segoe UI" w:hAnsi="Segoe UI" w:cs="Segoe UI"/>
                <w:color w:val="FFFFFF" w:themeColor="background1"/>
              </w:rPr>
              <w:br/>
            </w:r>
            <w:r w:rsidRPr="00561358">
              <w:rPr>
                <w:rFonts w:ascii="Segoe UI" w:hAnsi="Segoe UI" w:cs="Segoe UI"/>
                <w:b/>
                <w:color w:val="FFFFFF" w:themeColor="background1"/>
              </w:rPr>
              <w:t>Development Environments:</w:t>
            </w:r>
            <w:r w:rsidRPr="00561358">
              <w:rPr>
                <w:rFonts w:ascii="Segoe UI" w:hAnsi="Segoe UI" w:cs="Segoe UI"/>
                <w:color w:val="FFFFFF" w:themeColor="background1"/>
              </w:rPr>
              <w:t xml:space="preserve"> Visual Studio, Visual Studio Code, Eclipse, </w:t>
            </w:r>
            <w:r w:rsidR="00C8597B" w:rsidRPr="00561358">
              <w:rPr>
                <w:rFonts w:ascii="Segoe UI" w:hAnsi="Segoe UI" w:cs="Segoe UI"/>
                <w:color w:val="FFFFFF" w:themeColor="background1"/>
              </w:rPr>
              <w:t>Processing</w:t>
            </w:r>
            <w:r w:rsidR="001C74EE">
              <w:rPr>
                <w:rFonts w:ascii="Segoe UI" w:hAnsi="Segoe UI" w:cs="Segoe UI"/>
                <w:color w:val="FFFFFF" w:themeColor="background1"/>
              </w:rPr>
              <w:t>.</w:t>
            </w:r>
            <w:r w:rsidR="00CF2BE7" w:rsidRPr="00561358">
              <w:rPr>
                <w:rFonts w:ascii="Segoe UI" w:hAnsi="Segoe UI" w:cs="Segoe UI"/>
                <w:color w:val="FFFFFF" w:themeColor="background1"/>
              </w:rPr>
              <w:br/>
            </w:r>
            <w:r w:rsidRPr="00561358">
              <w:rPr>
                <w:rFonts w:ascii="Segoe UI" w:hAnsi="Segoe UI" w:cs="Segoe UI"/>
                <w:b/>
                <w:color w:val="FFFFFF" w:themeColor="background1"/>
              </w:rPr>
              <w:t>Project Management Tools:</w:t>
            </w:r>
          </w:p>
          <w:p w14:paraId="021A6084" w14:textId="032B6C62" w:rsidR="00CF2BE7" w:rsidRPr="00561358" w:rsidRDefault="7028377A" w:rsidP="00561358">
            <w:pPr>
              <w:spacing w:line="300" w:lineRule="auto"/>
              <w:rPr>
                <w:rFonts w:ascii="Segoe UI" w:hAnsi="Segoe UI" w:cs="Segoe UI"/>
                <w:color w:val="FFFFFF" w:themeColor="background1"/>
              </w:rPr>
            </w:pPr>
            <w:r w:rsidRPr="00561358">
              <w:rPr>
                <w:rFonts w:ascii="Segoe UI" w:hAnsi="Segoe UI" w:cs="Segoe UI"/>
                <w:color w:val="FFFFFF" w:themeColor="background1"/>
              </w:rPr>
              <w:t>Microsoft Suite, Google Suite</w:t>
            </w:r>
            <w:r w:rsidR="003D6575" w:rsidRPr="00561358">
              <w:rPr>
                <w:rFonts w:ascii="Segoe UI" w:hAnsi="Segoe UI" w:cs="Segoe UI"/>
                <w:color w:val="FFFFFF" w:themeColor="background1"/>
              </w:rPr>
              <w:t>, Miro</w:t>
            </w:r>
            <w:r w:rsidRPr="00561358">
              <w:rPr>
                <w:rFonts w:ascii="Segoe UI" w:hAnsi="Segoe UI" w:cs="Segoe UI"/>
                <w:color w:val="FFFFFF" w:themeColor="background1"/>
              </w:rPr>
              <w:t>, Jira, Trello.</w:t>
            </w:r>
          </w:p>
          <w:p w14:paraId="1D7010BD" w14:textId="4B7E718B" w:rsidR="00CF2BE7" w:rsidRPr="00921DF0" w:rsidRDefault="00CF2BE7" w:rsidP="40AACF53">
            <w:pPr>
              <w:pStyle w:val="ListBullet"/>
              <w:numPr>
                <w:ilvl w:val="0"/>
                <w:numId w:val="0"/>
              </w:numPr>
              <w:rPr>
                <w:color w:val="FFFFFF" w:themeColor="background1"/>
              </w:rPr>
            </w:pPr>
          </w:p>
          <w:p w14:paraId="562F71A1" w14:textId="3F7544BB" w:rsidR="0048317F" w:rsidRPr="00921DF0" w:rsidRDefault="00214563" w:rsidP="00214563">
            <w:pPr>
              <w:spacing w:after="120" w:line="360" w:lineRule="auto"/>
              <w:rPr>
                <w:b/>
                <w:bCs/>
                <w:caps/>
                <w:color w:val="FFFFFF" w:themeColor="background1"/>
                <w:spacing w:val="20"/>
                <w:szCs w:val="20"/>
              </w:rPr>
            </w:pPr>
            <w:r w:rsidRPr="00921DF0">
              <w:rPr>
                <w:b/>
                <w:bCs/>
                <w:caps/>
                <w:noProof/>
                <w:color w:val="FFFFFF" w:themeColor="background1"/>
                <w:spacing w:val="20"/>
                <w:szCs w:val="20"/>
              </w:rPr>
              <mc:AlternateContent>
                <mc:Choice Requires="wps">
                  <w:drawing>
                    <wp:anchor distT="0" distB="0" distL="114300" distR="114300" simplePos="0" relativeHeight="251662341" behindDoc="0" locked="0" layoutInCell="1" allowOverlap="1" wp14:anchorId="1E7B8F40" wp14:editId="5B2CDC84">
                      <wp:simplePos x="0" y="0"/>
                      <wp:positionH relativeFrom="column">
                        <wp:posOffset>-1905</wp:posOffset>
                      </wp:positionH>
                      <wp:positionV relativeFrom="paragraph">
                        <wp:posOffset>188595</wp:posOffset>
                      </wp:positionV>
                      <wp:extent cx="2597785" cy="223"/>
                      <wp:effectExtent l="0" t="19050" r="31115" b="19050"/>
                      <wp:wrapNone/>
                      <wp:docPr id="544251426" name="Straight Connector 7"/>
                      <wp:cNvGraphicFramePr/>
                      <a:graphic xmlns:a="http://schemas.openxmlformats.org/drawingml/2006/main">
                        <a:graphicData uri="http://schemas.microsoft.com/office/word/2010/wordprocessingShape">
                          <wps:wsp>
                            <wps:cNvCnPr/>
                            <wps:spPr>
                              <a:xfrm>
                                <a:off x="0" y="0"/>
                                <a:ext cx="2597785" cy="223"/>
                              </a:xfrm>
                              <a:prstGeom prst="line">
                                <a:avLst/>
                              </a:prstGeom>
                              <a:noFill/>
                              <a:ln w="38100" cap="flat" cmpd="sng" algn="ctr">
                                <a:solidFill>
                                  <a:srgbClr val="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4D9D5A" id="Straight Connector 7" o:spid="_x0000_s1026" style="position:absolute;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85pt" to="204.4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" strokecolor="white" strokeweight="3pt">
                      <v:stroke joinstyle="miter"/>
                    </v:line>
                  </w:pict>
                </mc:Fallback>
              </mc:AlternateContent>
            </w:r>
            <w:r w:rsidR="7028377A" w:rsidRPr="00921DF0">
              <w:rPr>
                <w:b/>
                <w:bCs/>
                <w:caps/>
                <w:color w:val="FFFFFF" w:themeColor="background1"/>
                <w:spacing w:val="20"/>
                <w:szCs w:val="20"/>
              </w:rPr>
              <w:t>SOFT SKILLS</w:t>
            </w:r>
          </w:p>
          <w:p w14:paraId="3D5961F4" w14:textId="632E7C52" w:rsidR="00CF2BE7" w:rsidRPr="00561358" w:rsidRDefault="14548E80" w:rsidP="00561358">
            <w:pPr>
              <w:pStyle w:val="ListBullet"/>
              <w:numPr>
                <w:ilvl w:val="0"/>
                <w:numId w:val="0"/>
              </w:numPr>
              <w:spacing w:after="120" w:line="300" w:lineRule="auto"/>
              <w:rPr>
                <w:rFonts w:ascii="Segoe UI" w:hAnsi="Segoe UI" w:cs="Segoe UI"/>
                <w:b/>
                <w:bCs/>
                <w:color w:val="FFFFFF" w:themeColor="background1"/>
              </w:rPr>
            </w:pPr>
            <w:r w:rsidRPr="00561358">
              <w:rPr>
                <w:rFonts w:ascii="Segoe UI" w:hAnsi="Segoe UI" w:cs="Segoe UI"/>
                <w:color w:val="FFFFFF" w:themeColor="background1"/>
              </w:rPr>
              <w:t xml:space="preserve">Creative. </w:t>
            </w:r>
            <w:r w:rsidR="7028377A" w:rsidRPr="00561358">
              <w:rPr>
                <w:rFonts w:ascii="Segoe UI" w:hAnsi="Segoe UI" w:cs="Segoe UI"/>
                <w:color w:val="FFFFFF" w:themeColor="background1"/>
              </w:rPr>
              <w:t xml:space="preserve">Strong abstract thinking, problem solving skills, leadership and project management skills. </w:t>
            </w:r>
            <w:r w:rsidR="0078710B" w:rsidRPr="0078710B">
              <w:rPr>
                <w:rFonts w:ascii="Segoe UI" w:hAnsi="Segoe UI" w:cs="Segoe UI"/>
                <w:color w:val="FFFFFF" w:themeColor="background1"/>
              </w:rPr>
              <w:t>Self-motivated and self-learner.</w:t>
            </w:r>
            <w:r w:rsidR="0078710B">
              <w:rPr>
                <w:rFonts w:ascii="Segoe UI" w:hAnsi="Segoe UI" w:cs="Segoe UI"/>
                <w:color w:val="FFFFFF" w:themeColor="background1"/>
              </w:rPr>
              <w:t xml:space="preserve"> </w:t>
            </w:r>
            <w:r w:rsidR="7028377A" w:rsidRPr="00561358">
              <w:rPr>
                <w:rFonts w:ascii="Segoe UI" w:hAnsi="Segoe UI" w:cs="Segoe UI"/>
                <w:color w:val="FFFFFF" w:themeColor="background1"/>
              </w:rPr>
              <w:t>Strong</w:t>
            </w:r>
          </w:p>
          <w:p w14:paraId="5FDB7015" w14:textId="63F9DFDB" w:rsidR="00CF2BE7" w:rsidRPr="008232CA" w:rsidRDefault="7028377A" w:rsidP="00561358">
            <w:pPr>
              <w:pStyle w:val="ListBullet"/>
              <w:numPr>
                <w:ilvl w:val="0"/>
                <w:numId w:val="0"/>
              </w:numPr>
              <w:spacing w:line="300" w:lineRule="auto"/>
              <w:rPr>
                <w:color w:val="13182B" w:themeColor="text1"/>
              </w:rPr>
            </w:pPr>
            <w:r w:rsidRPr="00561358">
              <w:rPr>
                <w:rFonts w:ascii="Segoe UI" w:hAnsi="Segoe UI" w:cs="Segoe UI"/>
                <w:color w:val="FFFFFF" w:themeColor="background1"/>
              </w:rPr>
              <w:t xml:space="preserve">communication skills. Able to articulate technical concepts effectively in a </w:t>
            </w:r>
            <w:r w:rsidR="0078710B" w:rsidRPr="00561358">
              <w:rPr>
                <w:rFonts w:ascii="Segoe UI" w:hAnsi="Segoe UI" w:cs="Segoe UI"/>
                <w:color w:val="FFFFFF" w:themeColor="background1"/>
              </w:rPr>
              <w:t>team and</w:t>
            </w:r>
            <w:r w:rsidRPr="00561358">
              <w:rPr>
                <w:rFonts w:ascii="Segoe UI" w:hAnsi="Segoe UI" w:cs="Segoe UI"/>
                <w:color w:val="FFFFFF" w:themeColor="background1"/>
              </w:rPr>
              <w:t xml:space="preserve"> actively listen to others. </w:t>
            </w:r>
          </w:p>
        </w:tc>
        <w:tc>
          <w:tcPr>
            <w:tcW w:w="993" w:type="dxa"/>
          </w:tcPr>
          <w:p w14:paraId="0067D0E4" w14:textId="302E261A" w:rsidR="00CF2BE7" w:rsidRPr="002F7397" w:rsidRDefault="005330EA">
            <w:pPr>
              <w:spacing w:before="360"/>
            </w:pPr>
            <w:r>
              <w:rPr>
                <w:noProof/>
              </w:rPr>
              <mc:AlternateContent>
                <mc:Choice Requires="wps">
                  <w:drawing>
                    <wp:anchor distT="0" distB="0" distL="114300" distR="114300" simplePos="0" relativeHeight="251658242" behindDoc="0" locked="0" layoutInCell="1" allowOverlap="1" wp14:anchorId="48216657" wp14:editId="30672B81">
                      <wp:simplePos x="0" y="0"/>
                      <wp:positionH relativeFrom="column">
                        <wp:posOffset>175260</wp:posOffset>
                      </wp:positionH>
                      <wp:positionV relativeFrom="paragraph">
                        <wp:posOffset>6587853</wp:posOffset>
                      </wp:positionV>
                      <wp:extent cx="4044043" cy="0"/>
                      <wp:effectExtent l="0" t="19050" r="33020" b="19050"/>
                      <wp:wrapNone/>
                      <wp:docPr id="1398023217" name="Straight Connector 7"/>
                      <wp:cNvGraphicFramePr/>
                      <a:graphic xmlns:a="http://schemas.openxmlformats.org/drawingml/2006/main">
                        <a:graphicData uri="http://schemas.microsoft.com/office/word/2010/wordprocessingShape">
                          <wps:wsp>
                            <wps:cNvCnPr/>
                            <wps:spPr>
                              <a:xfrm>
                                <a:off x="0" y="0"/>
                                <a:ext cx="4044043" cy="0"/>
                              </a:xfrm>
                              <a:prstGeom prst="line">
                                <a:avLst/>
                              </a:prstGeom>
                              <a:noFill/>
                              <a:ln w="38100" cap="flat" cmpd="sng" algn="ctr">
                                <a:solidFill>
                                  <a:schemeClr val="tx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9A6FDB"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518.75pt" to="332.25pt,5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" strokecolor="#2f2d3b [3215]" strokeweight="3pt">
                      <v:stroke joinstyle="miter"/>
                    </v:line>
                  </w:pict>
                </mc:Fallback>
              </mc:AlternateContent>
            </w:r>
            <w:r w:rsidRPr="00921DF0">
              <w:rPr>
                <w:noProof/>
                <w:color w:val="FFFFFF" w:themeColor="background1"/>
              </w:rPr>
              <mc:AlternateContent>
                <mc:Choice Requires="wps">
                  <w:drawing>
                    <wp:anchor distT="0" distB="0" distL="114300" distR="114300" simplePos="0" relativeHeight="251658241" behindDoc="0" locked="0" layoutInCell="1" allowOverlap="1" wp14:anchorId="7D5CC714" wp14:editId="31783640">
                      <wp:simplePos x="0" y="0"/>
                      <wp:positionH relativeFrom="column">
                        <wp:posOffset>-86245</wp:posOffset>
                      </wp:positionH>
                      <wp:positionV relativeFrom="paragraph">
                        <wp:posOffset>2981960</wp:posOffset>
                      </wp:positionV>
                      <wp:extent cx="2511137" cy="0"/>
                      <wp:effectExtent l="0" t="19050" r="22860" b="19050"/>
                      <wp:wrapNone/>
                      <wp:docPr id="362346178" name="Straight Connector 7"/>
                      <wp:cNvGraphicFramePr/>
                      <a:graphic xmlns:a="http://schemas.openxmlformats.org/drawingml/2006/main">
                        <a:graphicData uri="http://schemas.microsoft.com/office/word/2010/wordprocessingShape">
                          <wps:wsp>
                            <wps:cNvCnPr/>
                            <wps:spPr>
                              <a:xfrm>
                                <a:off x="0" y="0"/>
                                <a:ext cx="2511137"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C180D2" id="Straight Connector 7"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pt,234.8pt" to="190.95pt,2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" strokecolor="#2f2d3b [3215]" strokeweight="3pt">
                      <v:stroke joinstyle="miter"/>
                    </v:line>
                  </w:pict>
                </mc:Fallback>
              </mc:AlternateContent>
            </w:r>
            <w:r w:rsidR="002F71DF" w:rsidRPr="002F7397">
              <w:t xml:space="preserve"> </w:t>
            </w:r>
          </w:p>
        </w:tc>
        <w:tc>
          <w:tcPr>
            <w:tcW w:w="6960" w:type="dxa"/>
          </w:tcPr>
          <w:p w14:paraId="78E474FF" w14:textId="26EB4F97" w:rsidR="00DE1EB7" w:rsidRPr="008D446E" w:rsidRDefault="005E7F41" w:rsidP="00DE1EB7">
            <w:pPr>
              <w:pStyle w:val="Title"/>
              <w:spacing w:line="240" w:lineRule="auto"/>
              <w:rPr>
                <w:sz w:val="80"/>
                <w:szCs w:val="80"/>
              </w:rPr>
            </w:pPr>
            <w:r w:rsidRPr="005E7F41">
              <w:rPr>
                <w:noProof/>
              </w:rPr>
              <w:drawing>
                <wp:anchor distT="0" distB="0" distL="114300" distR="114300" simplePos="0" relativeHeight="251663365" behindDoc="0" locked="0" layoutInCell="1" allowOverlap="1" wp14:anchorId="22689AA9" wp14:editId="75293367">
                  <wp:simplePos x="0" y="0"/>
                  <wp:positionH relativeFrom="column">
                    <wp:posOffset>3253251</wp:posOffset>
                  </wp:positionH>
                  <wp:positionV relativeFrom="paragraph">
                    <wp:posOffset>140335</wp:posOffset>
                  </wp:positionV>
                  <wp:extent cx="1002323" cy="1002323"/>
                  <wp:effectExtent l="0" t="0" r="7620" b="7620"/>
                  <wp:wrapNone/>
                  <wp:docPr id="100240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43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2323" cy="1002323"/>
                          </a:xfrm>
                          <a:prstGeom prst="rect">
                            <a:avLst/>
                          </a:prstGeom>
                        </pic:spPr>
                      </pic:pic>
                    </a:graphicData>
                  </a:graphic>
                  <wp14:sizeRelH relativeFrom="margin">
                    <wp14:pctWidth>0</wp14:pctWidth>
                  </wp14:sizeRelH>
                  <wp14:sizeRelV relativeFrom="margin">
                    <wp14:pctHeight>0</wp14:pctHeight>
                  </wp14:sizeRelV>
                </wp:anchor>
              </w:drawing>
            </w:r>
            <w:r w:rsidR="00DE1EB7" w:rsidRPr="008D446E">
              <w:rPr>
                <w:sz w:val="80"/>
                <w:szCs w:val="80"/>
              </w:rPr>
              <w:t xml:space="preserve">Marco </w:t>
            </w:r>
          </w:p>
          <w:p w14:paraId="29C56697" w14:textId="5AF4B584" w:rsidR="00CF2BE7" w:rsidRPr="008D446E" w:rsidRDefault="00DE1EB7" w:rsidP="00DE1EB7">
            <w:pPr>
              <w:pStyle w:val="Title"/>
              <w:spacing w:line="240" w:lineRule="auto"/>
              <w:rPr>
                <w:sz w:val="80"/>
                <w:szCs w:val="80"/>
                <w:lang w:val="de-DE"/>
              </w:rPr>
            </w:pPr>
            <w:r w:rsidRPr="008D446E">
              <w:rPr>
                <w:sz w:val="80"/>
                <w:szCs w:val="80"/>
              </w:rPr>
              <w:t>Diaz Garcia</w:t>
            </w:r>
          </w:p>
          <w:p w14:paraId="14FD6555" w14:textId="75A63A6A" w:rsidR="00CF2BE7" w:rsidRPr="00AE1CF3" w:rsidRDefault="00DE1EB7" w:rsidP="00AE1CF3">
            <w:pPr>
              <w:pStyle w:val="Subtitle"/>
            </w:pPr>
            <w:r w:rsidRPr="00611CBD">
              <w:rPr>
                <w:color w:val="13182B" w:themeColor="text1"/>
              </w:rPr>
              <w:t xml:space="preserve">GAME DESIGNER </w:t>
            </w:r>
            <w:r w:rsidR="008E3B9E">
              <w:rPr>
                <w:color w:val="13182B" w:themeColor="text1"/>
              </w:rPr>
              <w:t>|</w:t>
            </w:r>
            <w:r w:rsidRPr="00611CBD">
              <w:rPr>
                <w:color w:val="13182B" w:themeColor="text1"/>
              </w:rPr>
              <w:t xml:space="preserve"> GAME PROGRAMMER</w:t>
            </w:r>
          </w:p>
          <w:p w14:paraId="2F47D61E" w14:textId="070EAFD9" w:rsidR="0019020A" w:rsidRPr="00D7249A" w:rsidRDefault="00561358" w:rsidP="00561358">
            <w:pPr>
              <w:spacing w:after="240" w:line="276" w:lineRule="auto"/>
              <w:rPr>
                <w:rFonts w:ascii="Segoe UI" w:hAnsi="Segoe UI" w:cs="Segoe UI"/>
                <w:lang w:val="de-DE"/>
              </w:rPr>
            </w:pPr>
            <w:r w:rsidRPr="00D7249A">
              <w:rPr>
                <w:rFonts w:ascii="Segoe UI" w:hAnsi="Segoe UI" w:cs="Segoe UI"/>
              </w:rPr>
              <w:t xml:space="preserve">I’m a </w:t>
            </w:r>
            <w:r w:rsidR="0078710B">
              <w:rPr>
                <w:rFonts w:ascii="Segoe UI" w:hAnsi="Segoe UI" w:cs="Segoe UI"/>
              </w:rPr>
              <w:t>4</w:t>
            </w:r>
            <w:r w:rsidR="0078710B">
              <w:rPr>
                <w:rFonts w:ascii="Segoe UI" w:hAnsi="Segoe UI" w:cs="Segoe UI"/>
                <w:vertAlign w:val="superscript"/>
              </w:rPr>
              <w:t>th</w:t>
            </w:r>
            <w:r w:rsidRPr="00D7249A">
              <w:rPr>
                <w:rFonts w:ascii="Segoe UI" w:hAnsi="Segoe UI" w:cs="Segoe UI"/>
              </w:rPr>
              <w:t xml:space="preserve"> year Game Design student with a passion for creating and playing video games. I thrive on learning new things and tackling challenges, constantly pushing the limits of my skills and tools. On a personal note, I’m a huge fan of hard sci-fi (Interstellar is my favorite movie) and I can never get enough of building with Lego.</w:t>
            </w:r>
          </w:p>
          <w:p w14:paraId="642D012B" w14:textId="1873D890" w:rsidR="00CF2BE7" w:rsidRPr="00D7249A" w:rsidRDefault="56238EEF" w:rsidP="009425DA">
            <w:pPr>
              <w:pStyle w:val="Subtitle"/>
              <w:spacing w:after="240" w:line="276" w:lineRule="auto"/>
              <w:rPr>
                <w:rFonts w:ascii="Segoe UI" w:hAnsi="Segoe UI" w:cs="Segoe UI"/>
              </w:rPr>
            </w:pPr>
            <w:r w:rsidRPr="00D7249A">
              <w:rPr>
                <w:rFonts w:ascii="Segoe UI" w:hAnsi="Segoe UI" w:cs="Segoe UI"/>
              </w:rPr>
              <w:t xml:space="preserve">WORK Experience </w:t>
            </w:r>
          </w:p>
          <w:p w14:paraId="1A673133" w14:textId="04EE39E2" w:rsidR="00CF2BE7" w:rsidRPr="00D7249A" w:rsidRDefault="001C74EE" w:rsidP="00214563">
            <w:pPr>
              <w:spacing w:line="276" w:lineRule="auto"/>
              <w:rPr>
                <w:rFonts w:ascii="Segoe UI" w:hAnsi="Segoe UI" w:cs="Segoe UI"/>
                <w:b/>
              </w:rPr>
            </w:pPr>
            <w:r>
              <w:rPr>
                <w:rFonts w:ascii="Segoe UI" w:hAnsi="Segoe UI" w:cs="Segoe UI"/>
                <w:b/>
              </w:rPr>
              <w:t>UNITY GAME DEVELOPER INTERN</w:t>
            </w:r>
          </w:p>
          <w:p w14:paraId="25ECBC36" w14:textId="401F5A7C" w:rsidR="008232CA" w:rsidRPr="00D7249A" w:rsidRDefault="001C74EE" w:rsidP="00214563">
            <w:pPr>
              <w:pStyle w:val="Heading3"/>
              <w:spacing w:after="120" w:line="276" w:lineRule="auto"/>
              <w:rPr>
                <w:rFonts w:ascii="Segoe UI" w:hAnsi="Segoe UI" w:cs="Segoe UI"/>
              </w:rPr>
            </w:pPr>
            <w:r w:rsidRPr="001C74EE">
              <w:rPr>
                <w:rFonts w:ascii="Segoe UI" w:hAnsi="Segoe UI" w:cs="Segoe UI"/>
              </w:rPr>
              <w:t>SAGO MINI</w:t>
            </w:r>
            <w:r w:rsidR="6474D199" w:rsidRPr="00D7249A">
              <w:rPr>
                <w:rFonts w:ascii="Segoe UI" w:hAnsi="Segoe UI" w:cs="Segoe UI"/>
              </w:rPr>
              <w:t xml:space="preserve">, </w:t>
            </w:r>
            <w:r>
              <w:rPr>
                <w:rFonts w:ascii="Segoe UI" w:hAnsi="Segoe UI" w:cs="Segoe UI"/>
              </w:rPr>
              <w:t>May</w:t>
            </w:r>
            <w:r w:rsidR="5BD1898F" w:rsidRPr="00D7249A">
              <w:rPr>
                <w:rFonts w:ascii="Segoe UI" w:hAnsi="Segoe UI" w:cs="Segoe UI"/>
              </w:rPr>
              <w:t xml:space="preserve"> 202</w:t>
            </w:r>
            <w:r>
              <w:rPr>
                <w:rFonts w:ascii="Segoe UI" w:hAnsi="Segoe UI" w:cs="Segoe UI"/>
              </w:rPr>
              <w:t>5</w:t>
            </w:r>
            <w:r w:rsidR="5BD1898F" w:rsidRPr="00D7249A">
              <w:rPr>
                <w:rFonts w:ascii="Segoe UI" w:hAnsi="Segoe UI" w:cs="Segoe UI"/>
              </w:rPr>
              <w:t xml:space="preserve"> </w:t>
            </w:r>
            <w:r w:rsidR="00E15A13">
              <w:rPr>
                <w:rFonts w:ascii="Segoe UI" w:hAnsi="Segoe UI" w:cs="Segoe UI"/>
              </w:rPr>
              <w:t>|</w:t>
            </w:r>
            <w:r w:rsidR="5BD1898F" w:rsidRPr="00D7249A">
              <w:rPr>
                <w:rFonts w:ascii="Segoe UI" w:hAnsi="Segoe UI" w:cs="Segoe UI"/>
              </w:rPr>
              <w:t xml:space="preserve"> </w:t>
            </w:r>
            <w:r>
              <w:rPr>
                <w:rFonts w:ascii="Segoe UI" w:hAnsi="Segoe UI" w:cs="Segoe UI"/>
              </w:rPr>
              <w:t>August 2025</w:t>
            </w:r>
          </w:p>
          <w:p w14:paraId="5073DEA5" w14:textId="282C33F0" w:rsidR="00256086" w:rsidRPr="00D7249A" w:rsidRDefault="001C74EE" w:rsidP="009425DA">
            <w:pPr>
              <w:pStyle w:val="Heading3"/>
              <w:spacing w:after="240" w:line="276" w:lineRule="auto"/>
              <w:rPr>
                <w:rFonts w:ascii="Segoe UI" w:hAnsi="Segoe UI" w:cs="Segoe UI"/>
              </w:rPr>
            </w:pPr>
            <w:r>
              <w:rPr>
                <w:rFonts w:ascii="Segoe UI" w:hAnsi="Segoe UI" w:cs="Segoe UI"/>
              </w:rPr>
              <w:t>Worked at Sago Mini as a Unity Game Developer through the Spin Master Internship Program. During this time</w:t>
            </w:r>
            <w:r w:rsidR="0078710B">
              <w:rPr>
                <w:rFonts w:ascii="Segoe UI" w:hAnsi="Segoe UI" w:cs="Segoe UI"/>
              </w:rPr>
              <w:t>,</w:t>
            </w:r>
            <w:r>
              <w:rPr>
                <w:rFonts w:ascii="Segoe UI" w:hAnsi="Segoe UI" w:cs="Segoe UI"/>
              </w:rPr>
              <w:t xml:space="preserve"> </w:t>
            </w:r>
            <w:r w:rsidR="0078710B">
              <w:rPr>
                <w:rFonts w:ascii="Segoe UI" w:hAnsi="Segoe UI" w:cs="Segoe UI"/>
              </w:rPr>
              <w:t xml:space="preserve">I </w:t>
            </w:r>
            <w:r>
              <w:rPr>
                <w:rFonts w:ascii="Segoe UI" w:hAnsi="Segoe UI" w:cs="Segoe UI"/>
              </w:rPr>
              <w:t xml:space="preserve">contributed to ongoing and new projects alongside the Sago World </w:t>
            </w:r>
            <w:r w:rsidR="005C072E">
              <w:rPr>
                <w:rFonts w:ascii="Segoe UI" w:hAnsi="Segoe UI" w:cs="Segoe UI"/>
              </w:rPr>
              <w:t>T</w:t>
            </w:r>
            <w:r>
              <w:rPr>
                <w:rFonts w:ascii="Segoe UI" w:hAnsi="Segoe UI" w:cs="Segoe UI"/>
              </w:rPr>
              <w:t>eam</w:t>
            </w:r>
            <w:r w:rsidR="0078710B">
              <w:rPr>
                <w:rFonts w:ascii="Segoe UI" w:hAnsi="Segoe UI" w:cs="Segoe UI"/>
              </w:rPr>
              <w:t>, learning and collaborating</w:t>
            </w:r>
            <w:r w:rsidR="005C072E">
              <w:rPr>
                <w:rFonts w:ascii="Segoe UI" w:hAnsi="Segoe UI" w:cs="Segoe UI"/>
              </w:rPr>
              <w:t xml:space="preserve"> with a cross-functional group of developers, game designers and artists to create high quality play and learning experiences using Unity, C#, and HLSL.</w:t>
            </w:r>
            <w:r>
              <w:rPr>
                <w:rFonts w:ascii="Segoe UI" w:hAnsi="Segoe UI" w:cs="Segoe UI"/>
              </w:rPr>
              <w:t xml:space="preserve"> </w:t>
            </w:r>
          </w:p>
          <w:p w14:paraId="2BAA6DA3" w14:textId="4422D475" w:rsidR="008232CA" w:rsidRPr="00D7249A" w:rsidRDefault="001C74EE" w:rsidP="00214563">
            <w:pPr>
              <w:pStyle w:val="Heading3"/>
              <w:spacing w:after="120" w:line="276" w:lineRule="auto"/>
              <w:rPr>
                <w:rFonts w:ascii="Segoe UI" w:hAnsi="Segoe UI" w:cs="Segoe UI"/>
              </w:rPr>
            </w:pPr>
            <w:r w:rsidRPr="001C74EE">
              <w:rPr>
                <w:rFonts w:ascii="Segoe UI" w:hAnsi="Segoe UI" w:cs="Segoe UI"/>
                <w:b/>
              </w:rPr>
              <w:t>PROGRAM TUTOR – PROGRAMMING 3 &amp; 4</w:t>
            </w:r>
            <w:r w:rsidR="00B740CB" w:rsidRPr="00D7249A">
              <w:rPr>
                <w:rFonts w:ascii="Segoe UI" w:hAnsi="Segoe UI" w:cs="Segoe UI"/>
              </w:rPr>
              <w:br/>
            </w:r>
            <w:r w:rsidRPr="001C74EE">
              <w:rPr>
                <w:rFonts w:ascii="Segoe UI" w:hAnsi="Segoe UI" w:cs="Segoe UI"/>
              </w:rPr>
              <w:t xml:space="preserve">SHERIDAN COLLEGE, Sept 2024 </w:t>
            </w:r>
            <w:r w:rsidR="00E15A13">
              <w:rPr>
                <w:rFonts w:ascii="Segoe UI" w:hAnsi="Segoe UI" w:cs="Segoe UI"/>
              </w:rPr>
              <w:t>|</w:t>
            </w:r>
            <w:r w:rsidRPr="001C74EE">
              <w:rPr>
                <w:rFonts w:ascii="Segoe UI" w:hAnsi="Segoe UI" w:cs="Segoe UI"/>
              </w:rPr>
              <w:t xml:space="preserve"> </w:t>
            </w:r>
            <w:r>
              <w:rPr>
                <w:rFonts w:ascii="Segoe UI" w:hAnsi="Segoe UI" w:cs="Segoe UI"/>
              </w:rPr>
              <w:t>April 2025</w:t>
            </w:r>
          </w:p>
          <w:p w14:paraId="149C61FA" w14:textId="12FB3957" w:rsidR="001C74EE" w:rsidRPr="001C74EE" w:rsidRDefault="001C74EE" w:rsidP="001C74EE">
            <w:pPr>
              <w:keepNext/>
              <w:keepLines/>
              <w:spacing w:after="240" w:line="276" w:lineRule="auto"/>
              <w:outlineLvl w:val="2"/>
              <w:rPr>
                <w:rFonts w:ascii="Segoe UI" w:eastAsiaTheme="majorEastAsia" w:hAnsi="Segoe UI" w:cs="Segoe UI"/>
              </w:rPr>
            </w:pPr>
            <w:r w:rsidRPr="001C74EE">
              <w:rPr>
                <w:rFonts w:ascii="Segoe UI" w:eastAsiaTheme="majorEastAsia" w:hAnsi="Segoe UI" w:cs="Segoe UI"/>
              </w:rPr>
              <w:t>As a tutor for “Programming 3: Motion”, “Programming 4: Artificial Intelligence” and in the Bachelor of Game Design program, I attend</w:t>
            </w:r>
            <w:r>
              <w:rPr>
                <w:rFonts w:ascii="Segoe UI" w:eastAsiaTheme="majorEastAsia" w:hAnsi="Segoe UI" w:cs="Segoe UI"/>
              </w:rPr>
              <w:t>ed</w:t>
            </w:r>
            <w:r w:rsidRPr="001C74EE">
              <w:rPr>
                <w:rFonts w:ascii="Segoe UI" w:eastAsiaTheme="majorEastAsia" w:hAnsi="Segoe UI" w:cs="Segoe UI"/>
              </w:rPr>
              <w:t xml:space="preserve"> class sessions and provide</w:t>
            </w:r>
            <w:r>
              <w:rPr>
                <w:rFonts w:ascii="Segoe UI" w:eastAsiaTheme="majorEastAsia" w:hAnsi="Segoe UI" w:cs="Segoe UI"/>
              </w:rPr>
              <w:t>d</w:t>
            </w:r>
            <w:r w:rsidRPr="001C74EE">
              <w:rPr>
                <w:rFonts w:ascii="Segoe UI" w:eastAsiaTheme="majorEastAsia" w:hAnsi="Segoe UI" w:cs="Segoe UI"/>
              </w:rPr>
              <w:t xml:space="preserve"> hands-on assistance to students with course-related questions. </w:t>
            </w:r>
            <w:r>
              <w:rPr>
                <w:rFonts w:ascii="Segoe UI" w:eastAsiaTheme="majorEastAsia" w:hAnsi="Segoe UI" w:cs="Segoe UI"/>
              </w:rPr>
              <w:t>F</w:t>
            </w:r>
            <w:r w:rsidRPr="001C74EE">
              <w:rPr>
                <w:rFonts w:ascii="Segoe UI" w:eastAsiaTheme="majorEastAsia" w:hAnsi="Segoe UI" w:cs="Segoe UI"/>
              </w:rPr>
              <w:t>ocus</w:t>
            </w:r>
            <w:r>
              <w:rPr>
                <w:rFonts w:ascii="Segoe UI" w:eastAsiaTheme="majorEastAsia" w:hAnsi="Segoe UI" w:cs="Segoe UI"/>
              </w:rPr>
              <w:t>ing</w:t>
            </w:r>
            <w:r w:rsidRPr="001C74EE">
              <w:rPr>
                <w:rFonts w:ascii="Segoe UI" w:eastAsiaTheme="majorEastAsia" w:hAnsi="Segoe UI" w:cs="Segoe UI"/>
              </w:rPr>
              <w:t xml:space="preserve"> on equipping students with the skills to become independent learners </w:t>
            </w:r>
            <w:r>
              <w:rPr>
                <w:rFonts w:ascii="Segoe UI" w:eastAsiaTheme="majorEastAsia" w:hAnsi="Segoe UI" w:cs="Segoe UI"/>
              </w:rPr>
              <w:t>while</w:t>
            </w:r>
            <w:r w:rsidRPr="001C74EE">
              <w:rPr>
                <w:rFonts w:ascii="Segoe UI" w:eastAsiaTheme="majorEastAsia" w:hAnsi="Segoe UI" w:cs="Segoe UI"/>
              </w:rPr>
              <w:t xml:space="preserve"> creating </w:t>
            </w:r>
            <w:r>
              <w:rPr>
                <w:rFonts w:ascii="Segoe UI" w:eastAsiaTheme="majorEastAsia" w:hAnsi="Segoe UI" w:cs="Segoe UI"/>
              </w:rPr>
              <w:t xml:space="preserve">problem-solving </w:t>
            </w:r>
            <w:r w:rsidRPr="001C74EE">
              <w:rPr>
                <w:rFonts w:ascii="Segoe UI" w:eastAsiaTheme="majorEastAsia" w:hAnsi="Segoe UI" w:cs="Segoe UI"/>
              </w:rPr>
              <w:t>tutorials</w:t>
            </w:r>
            <w:r>
              <w:rPr>
                <w:rFonts w:ascii="Segoe UI" w:eastAsiaTheme="majorEastAsia" w:hAnsi="Segoe UI" w:cs="Segoe UI"/>
              </w:rPr>
              <w:t xml:space="preserve"> for them</w:t>
            </w:r>
            <w:r w:rsidRPr="001C74EE">
              <w:rPr>
                <w:rFonts w:ascii="Segoe UI" w:eastAsiaTheme="majorEastAsia" w:hAnsi="Segoe UI" w:cs="Segoe UI"/>
              </w:rPr>
              <w:t>.</w:t>
            </w:r>
          </w:p>
          <w:p w14:paraId="3F23B0C0" w14:textId="108B7399" w:rsidR="00CF2BE7" w:rsidRPr="00D7249A" w:rsidRDefault="2EFECEE5" w:rsidP="00EC6C38">
            <w:pPr>
              <w:pStyle w:val="Subtitle"/>
              <w:spacing w:after="240" w:line="276" w:lineRule="auto"/>
              <w:rPr>
                <w:rFonts w:ascii="Segoe UI" w:hAnsi="Segoe UI" w:cs="Segoe UI"/>
              </w:rPr>
            </w:pPr>
            <w:r w:rsidRPr="00D7249A">
              <w:rPr>
                <w:rFonts w:ascii="Segoe UI" w:hAnsi="Segoe UI" w:cs="Segoe UI"/>
              </w:rPr>
              <w:t xml:space="preserve">ACADEMIC </w:t>
            </w:r>
            <w:r w:rsidR="2E1510E1" w:rsidRPr="00D7249A">
              <w:rPr>
                <w:rFonts w:ascii="Segoe UI" w:hAnsi="Segoe UI" w:cs="Segoe UI"/>
              </w:rPr>
              <w:t>and PERSONAL</w:t>
            </w:r>
            <w:r w:rsidRPr="00D7249A">
              <w:rPr>
                <w:rFonts w:ascii="Segoe UI" w:hAnsi="Segoe UI" w:cs="Segoe UI"/>
              </w:rPr>
              <w:t xml:space="preserve"> PROJECTS</w:t>
            </w:r>
          </w:p>
          <w:p w14:paraId="4F3DF035" w14:textId="45703E31" w:rsidR="00E06EE4" w:rsidRPr="00D7249A" w:rsidRDefault="002C25EE" w:rsidP="00214563">
            <w:pPr>
              <w:spacing w:after="120" w:line="276" w:lineRule="auto"/>
              <w:rPr>
                <w:rFonts w:ascii="Segoe UI" w:hAnsi="Segoe UI" w:cs="Segoe UI"/>
              </w:rPr>
            </w:pPr>
            <w:r w:rsidRPr="00D7249A">
              <w:rPr>
                <w:rFonts w:ascii="Segoe UI" w:hAnsi="Segoe UI" w:cs="Segoe UI"/>
                <w:b/>
              </w:rPr>
              <w:t>PROCEDURAL PLANET GENERATOR</w:t>
            </w:r>
            <w:r w:rsidRPr="00D7249A">
              <w:rPr>
                <w:rFonts w:ascii="Segoe UI" w:hAnsi="Segoe UI" w:cs="Segoe UI"/>
              </w:rPr>
              <w:t xml:space="preserve"> </w:t>
            </w:r>
            <w:r w:rsidR="468CF37F" w:rsidRPr="00D7249A">
              <w:rPr>
                <w:rFonts w:ascii="Segoe UI" w:hAnsi="Segoe UI" w:cs="Segoe UI"/>
              </w:rPr>
              <w:t xml:space="preserve">| </w:t>
            </w:r>
            <w:r w:rsidR="2388134D" w:rsidRPr="00D7249A">
              <w:rPr>
                <w:rFonts w:ascii="Segoe UI" w:hAnsi="Segoe UI" w:cs="Segoe UI"/>
              </w:rPr>
              <w:t>Unity, C#, HLSL</w:t>
            </w:r>
            <w:r w:rsidR="00E06EE4" w:rsidRPr="00D7249A">
              <w:rPr>
                <w:rFonts w:ascii="Segoe UI" w:hAnsi="Segoe UI" w:cs="Segoe UI"/>
              </w:rPr>
              <w:t xml:space="preserve"> </w:t>
            </w:r>
          </w:p>
          <w:p w14:paraId="62060ACB" w14:textId="22BD3243" w:rsidR="06239BA2" w:rsidRPr="00D7249A" w:rsidRDefault="67179EF8" w:rsidP="00063519">
            <w:pPr>
              <w:spacing w:after="240" w:line="276" w:lineRule="auto"/>
              <w:rPr>
                <w:rFonts w:ascii="Segoe UI" w:hAnsi="Segoe UI" w:cs="Segoe UI"/>
              </w:rPr>
            </w:pPr>
            <w:r w:rsidRPr="00D7249A">
              <w:rPr>
                <w:rFonts w:ascii="Segoe UI" w:hAnsi="Segoe UI" w:cs="Segoe UI"/>
              </w:rPr>
              <w:t>Self-lead</w:t>
            </w:r>
            <w:r w:rsidR="2388134D" w:rsidRPr="00D7249A">
              <w:rPr>
                <w:rFonts w:ascii="Segoe UI" w:hAnsi="Segoe UI" w:cs="Segoe UI"/>
              </w:rPr>
              <w:t xml:space="preserve"> programming project </w:t>
            </w:r>
            <w:r w:rsidR="40468028" w:rsidRPr="00D7249A">
              <w:rPr>
                <w:rFonts w:ascii="Segoe UI" w:hAnsi="Segoe UI" w:cs="Segoe UI"/>
              </w:rPr>
              <w:t>to create a procedurally generated planet with customizable 3D and 2D fractal noise. Implemented the marching cubes algorithm for mesh generation and significantly enhanced performance using compute shaders. Utilized shaders to render realistic atmospheres and oceans.</w:t>
            </w:r>
          </w:p>
          <w:p w14:paraId="7AE16857" w14:textId="67498BD2" w:rsidR="00FC0E2C" w:rsidRPr="00D7249A" w:rsidRDefault="00063519" w:rsidP="00214563">
            <w:pPr>
              <w:spacing w:after="120" w:line="276" w:lineRule="auto"/>
              <w:rPr>
                <w:rFonts w:ascii="Segoe UI" w:hAnsi="Segoe UI" w:cs="Segoe UI"/>
              </w:rPr>
            </w:pPr>
            <w:r w:rsidRPr="00D7249A">
              <w:rPr>
                <w:rFonts w:ascii="Segoe UI" w:hAnsi="Segoe UI" w:cs="Segoe UI"/>
                <w:b/>
              </w:rPr>
              <w:t xml:space="preserve">MICROMIX DESIGN WEEK GAME JAM </w:t>
            </w:r>
            <w:r w:rsidR="3D89A38B" w:rsidRPr="00D7249A">
              <w:rPr>
                <w:rFonts w:ascii="Segoe UI" w:hAnsi="Segoe UI" w:cs="Segoe UI"/>
              </w:rPr>
              <w:t>|</w:t>
            </w:r>
            <w:r w:rsidRPr="00D7249A">
              <w:rPr>
                <w:rFonts w:ascii="Segoe UI" w:hAnsi="Segoe UI" w:cs="Segoe UI"/>
              </w:rPr>
              <w:t xml:space="preserve"> </w:t>
            </w:r>
            <w:r w:rsidR="74AA44CB" w:rsidRPr="00D7249A">
              <w:rPr>
                <w:rFonts w:ascii="Segoe UI" w:hAnsi="Segoe UI" w:cs="Segoe UI"/>
              </w:rPr>
              <w:t xml:space="preserve">Unity, C#, </w:t>
            </w:r>
            <w:r w:rsidR="3D89A38B" w:rsidRPr="00D7249A">
              <w:rPr>
                <w:rFonts w:ascii="Segoe UI" w:hAnsi="Segoe UI" w:cs="Segoe UI"/>
              </w:rPr>
              <w:t>GitHub</w:t>
            </w:r>
          </w:p>
          <w:p w14:paraId="25F2F569" w14:textId="4945191E" w:rsidR="00CF2BE7" w:rsidRPr="002F7397" w:rsidRDefault="0F8C6113" w:rsidP="00214563">
            <w:pPr>
              <w:spacing w:after="120" w:line="276" w:lineRule="auto"/>
            </w:pPr>
            <w:r w:rsidRPr="00D7249A">
              <w:rPr>
                <w:rFonts w:ascii="Segoe UI" w:eastAsia="Century Gothic" w:hAnsi="Segoe UI" w:cs="Segoe UI"/>
                <w:szCs w:val="20"/>
              </w:rPr>
              <w:t xml:space="preserve">As </w:t>
            </w:r>
            <w:r w:rsidR="06B8720D" w:rsidRPr="00D7249A">
              <w:rPr>
                <w:rFonts w:ascii="Segoe UI" w:eastAsia="Century Gothic" w:hAnsi="Segoe UI" w:cs="Segoe UI"/>
                <w:szCs w:val="20"/>
              </w:rPr>
              <w:t xml:space="preserve">the </w:t>
            </w:r>
            <w:r w:rsidRPr="00D7249A">
              <w:rPr>
                <w:rFonts w:ascii="Segoe UI" w:eastAsia="Century Gothic" w:hAnsi="Segoe UI" w:cs="Segoe UI"/>
                <w:szCs w:val="20"/>
              </w:rPr>
              <w:t xml:space="preserve">lead programmer </w:t>
            </w:r>
            <w:r w:rsidR="06B8720D" w:rsidRPr="00D7249A">
              <w:rPr>
                <w:rFonts w:ascii="Segoe UI" w:eastAsia="Century Gothic" w:hAnsi="Segoe UI" w:cs="Segoe UI"/>
                <w:szCs w:val="20"/>
              </w:rPr>
              <w:t xml:space="preserve">in </w:t>
            </w:r>
            <w:r w:rsidR="5CE75123" w:rsidRPr="00D7249A">
              <w:rPr>
                <w:rFonts w:ascii="Segoe UI" w:eastAsia="Century Gothic" w:hAnsi="Segoe UI" w:cs="Segoe UI"/>
                <w:szCs w:val="20"/>
              </w:rPr>
              <w:t>a</w:t>
            </w:r>
            <w:r w:rsidRPr="00D7249A">
              <w:rPr>
                <w:rFonts w:ascii="Segoe UI" w:eastAsia="Century Gothic" w:hAnsi="Segoe UI" w:cs="Segoe UI"/>
                <w:szCs w:val="20"/>
              </w:rPr>
              <w:t xml:space="preserve"> team</w:t>
            </w:r>
            <w:r w:rsidR="08962774" w:rsidRPr="00D7249A">
              <w:rPr>
                <w:rFonts w:ascii="Segoe UI" w:eastAsia="Century Gothic" w:hAnsi="Segoe UI" w:cs="Segoe UI"/>
                <w:szCs w:val="20"/>
              </w:rPr>
              <w:t xml:space="preserve"> of </w:t>
            </w:r>
            <w:r w:rsidR="06B8720D" w:rsidRPr="00D7249A">
              <w:rPr>
                <w:rFonts w:ascii="Segoe UI" w:eastAsia="Century Gothic" w:hAnsi="Segoe UI" w:cs="Segoe UI"/>
                <w:szCs w:val="20"/>
              </w:rPr>
              <w:t>five, I</w:t>
            </w:r>
            <w:r w:rsidRPr="00D7249A">
              <w:rPr>
                <w:rFonts w:ascii="Segoe UI" w:eastAsia="Century Gothic" w:hAnsi="Segoe UI" w:cs="Segoe UI"/>
                <w:szCs w:val="20"/>
              </w:rPr>
              <w:t xml:space="preserve"> c</w:t>
            </w:r>
            <w:r w:rsidR="3F228CF2" w:rsidRPr="00D7249A">
              <w:rPr>
                <w:rFonts w:ascii="Segoe UI" w:eastAsia="Century Gothic" w:hAnsi="Segoe UI" w:cs="Segoe UI"/>
                <w:szCs w:val="20"/>
              </w:rPr>
              <w:t>oordinated</w:t>
            </w:r>
            <w:r w:rsidR="56238EEF" w:rsidRPr="00D7249A">
              <w:rPr>
                <w:rFonts w:ascii="Segoe UI" w:eastAsia="Century Gothic" w:hAnsi="Segoe UI" w:cs="Segoe UI"/>
                <w:szCs w:val="20"/>
              </w:rPr>
              <w:t xml:space="preserve"> and developed game mechanics and design features. </w:t>
            </w:r>
            <w:r w:rsidR="06B8720D" w:rsidRPr="00D7249A">
              <w:rPr>
                <w:rFonts w:ascii="Segoe UI" w:eastAsia="Century Gothic" w:hAnsi="Segoe UI" w:cs="Segoe UI"/>
                <w:szCs w:val="20"/>
              </w:rPr>
              <w:t>I also set up</w:t>
            </w:r>
            <w:r w:rsidR="56238EEF" w:rsidRPr="00D7249A">
              <w:rPr>
                <w:rFonts w:ascii="Segoe UI" w:eastAsia="Century Gothic" w:hAnsi="Segoe UI" w:cs="Segoe UI"/>
                <w:szCs w:val="20"/>
              </w:rPr>
              <w:t xml:space="preserve"> and managed </w:t>
            </w:r>
            <w:r w:rsidR="6C67E319" w:rsidRPr="00D7249A">
              <w:rPr>
                <w:rFonts w:ascii="Segoe UI" w:eastAsia="Century Gothic" w:hAnsi="Segoe UI" w:cs="Segoe UI"/>
                <w:szCs w:val="20"/>
              </w:rPr>
              <w:t xml:space="preserve">the </w:t>
            </w:r>
            <w:r w:rsidR="06B8720D" w:rsidRPr="00D7249A">
              <w:rPr>
                <w:rFonts w:ascii="Segoe UI" w:eastAsia="Century Gothic" w:hAnsi="Segoe UI" w:cs="Segoe UI"/>
                <w:szCs w:val="20"/>
              </w:rPr>
              <w:t>project’s</w:t>
            </w:r>
            <w:r w:rsidR="56238EEF" w:rsidRPr="00D7249A">
              <w:rPr>
                <w:rFonts w:ascii="Segoe UI" w:eastAsia="Century Gothic" w:hAnsi="Segoe UI" w:cs="Segoe UI"/>
                <w:szCs w:val="20"/>
              </w:rPr>
              <w:t xml:space="preserve"> GitHub repository </w:t>
            </w:r>
            <w:r w:rsidR="06B8720D" w:rsidRPr="00D7249A">
              <w:rPr>
                <w:rFonts w:ascii="Segoe UI" w:eastAsia="Century Gothic" w:hAnsi="Segoe UI" w:cs="Segoe UI"/>
                <w:szCs w:val="20"/>
              </w:rPr>
              <w:t>for</w:t>
            </w:r>
            <w:r w:rsidR="56238EEF" w:rsidRPr="00D7249A">
              <w:rPr>
                <w:rFonts w:ascii="Segoe UI" w:eastAsia="Century Gothic" w:hAnsi="Segoe UI" w:cs="Segoe UI"/>
                <w:szCs w:val="20"/>
              </w:rPr>
              <w:t xml:space="preserve"> version control</w:t>
            </w:r>
            <w:r w:rsidR="06B8720D" w:rsidRPr="00D7249A">
              <w:rPr>
                <w:rFonts w:ascii="Segoe UI" w:eastAsia="Century Gothic" w:hAnsi="Segoe UI" w:cs="Segoe UI"/>
                <w:szCs w:val="20"/>
              </w:rPr>
              <w:t>, enhancing</w:t>
            </w:r>
            <w:r w:rsidR="56238EEF" w:rsidRPr="00D7249A">
              <w:rPr>
                <w:rFonts w:ascii="Segoe UI" w:eastAsia="Century Gothic" w:hAnsi="Segoe UI" w:cs="Segoe UI"/>
                <w:szCs w:val="20"/>
              </w:rPr>
              <w:t xml:space="preserve"> collaboration </w:t>
            </w:r>
            <w:r w:rsidR="06B8720D" w:rsidRPr="00D7249A">
              <w:rPr>
                <w:rFonts w:ascii="Segoe UI" w:eastAsia="Century Gothic" w:hAnsi="Segoe UI" w:cs="Segoe UI"/>
                <w:szCs w:val="20"/>
              </w:rPr>
              <w:t xml:space="preserve">and efficiency. This allowed us </w:t>
            </w:r>
            <w:r w:rsidR="56238EEF" w:rsidRPr="00D7249A">
              <w:rPr>
                <w:rFonts w:ascii="Segoe UI" w:eastAsia="Century Gothic" w:hAnsi="Segoe UI" w:cs="Segoe UI"/>
                <w:szCs w:val="20"/>
              </w:rPr>
              <w:t xml:space="preserve">to meet </w:t>
            </w:r>
            <w:r w:rsidR="06B8720D" w:rsidRPr="00D7249A">
              <w:rPr>
                <w:rFonts w:ascii="Segoe UI" w:eastAsia="Century Gothic" w:hAnsi="Segoe UI" w:cs="Segoe UI"/>
                <w:szCs w:val="20"/>
              </w:rPr>
              <w:t>a</w:t>
            </w:r>
            <w:r w:rsidR="56238EEF" w:rsidRPr="00D7249A">
              <w:rPr>
                <w:rFonts w:ascii="Segoe UI" w:eastAsia="Century Gothic" w:hAnsi="Segoe UI" w:cs="Segoe UI"/>
                <w:szCs w:val="20"/>
              </w:rPr>
              <w:t xml:space="preserve"> 4</w:t>
            </w:r>
            <w:r w:rsidR="50388CE3" w:rsidRPr="00D7249A">
              <w:rPr>
                <w:rFonts w:ascii="Segoe UI" w:eastAsia="Century Gothic" w:hAnsi="Segoe UI" w:cs="Segoe UI"/>
                <w:szCs w:val="20"/>
              </w:rPr>
              <w:t>-</w:t>
            </w:r>
            <w:r w:rsidR="56238EEF" w:rsidRPr="00D7249A">
              <w:rPr>
                <w:rFonts w:ascii="Segoe UI" w:eastAsia="Century Gothic" w:hAnsi="Segoe UI" w:cs="Segoe UI"/>
                <w:szCs w:val="20"/>
              </w:rPr>
              <w:t xml:space="preserve">day </w:t>
            </w:r>
            <w:r w:rsidR="06B8720D" w:rsidRPr="00D7249A">
              <w:rPr>
                <w:rFonts w:ascii="Segoe UI" w:eastAsia="Century Gothic" w:hAnsi="Segoe UI" w:cs="Segoe UI"/>
                <w:szCs w:val="20"/>
              </w:rPr>
              <w:t>deadline</w:t>
            </w:r>
            <w:r w:rsidR="0AED11AE" w:rsidRPr="00D7249A">
              <w:rPr>
                <w:rFonts w:ascii="Segoe UI" w:eastAsia="Century Gothic" w:hAnsi="Segoe UI" w:cs="Segoe UI"/>
                <w:szCs w:val="20"/>
              </w:rPr>
              <w:t xml:space="preserve"> to produce a fully </w:t>
            </w:r>
            <w:r w:rsidR="175955ED" w:rsidRPr="00D7249A">
              <w:rPr>
                <w:rFonts w:ascii="Segoe UI" w:eastAsia="Century Gothic" w:hAnsi="Segoe UI" w:cs="Segoe UI"/>
                <w:szCs w:val="20"/>
              </w:rPr>
              <w:t>functional</w:t>
            </w:r>
            <w:r w:rsidR="0AED11AE" w:rsidRPr="00D7249A">
              <w:rPr>
                <w:rFonts w:ascii="Segoe UI" w:eastAsia="Century Gothic" w:hAnsi="Segoe UI" w:cs="Segoe UI"/>
                <w:szCs w:val="20"/>
              </w:rPr>
              <w:t xml:space="preserve"> game </w:t>
            </w:r>
            <w:r w:rsidR="06B8720D" w:rsidRPr="00D7249A">
              <w:rPr>
                <w:rFonts w:ascii="Segoe UI" w:eastAsia="Century Gothic" w:hAnsi="Segoe UI" w:cs="Segoe UI"/>
                <w:szCs w:val="20"/>
              </w:rPr>
              <w:t xml:space="preserve">for </w:t>
            </w:r>
            <w:r w:rsidR="40A9EB1C" w:rsidRPr="00D7249A">
              <w:rPr>
                <w:rFonts w:ascii="Segoe UI" w:eastAsia="Century Gothic" w:hAnsi="Segoe UI" w:cs="Segoe UI"/>
                <w:szCs w:val="20"/>
              </w:rPr>
              <w:t>an arcade cabin</w:t>
            </w:r>
            <w:r w:rsidR="6A1D12C9" w:rsidRPr="00D7249A">
              <w:rPr>
                <w:rFonts w:ascii="Segoe UI" w:eastAsia="Century Gothic" w:hAnsi="Segoe UI" w:cs="Segoe UI"/>
                <w:szCs w:val="20"/>
              </w:rPr>
              <w:t>et</w:t>
            </w:r>
            <w:r w:rsidR="0AED11AE" w:rsidRPr="00D7249A">
              <w:rPr>
                <w:rFonts w:ascii="Segoe UI" w:eastAsia="Century Gothic" w:hAnsi="Segoe UI" w:cs="Segoe UI"/>
                <w:szCs w:val="20"/>
              </w:rPr>
              <w:t>.</w:t>
            </w:r>
          </w:p>
        </w:tc>
      </w:tr>
    </w:tbl>
    <w:p w14:paraId="52C49E48" w14:textId="54853837" w:rsidR="00065B65" w:rsidRDefault="00065B65" w:rsidP="00016465"/>
    <w:p w14:paraId="58D3E857" w14:textId="15E95C2B" w:rsidR="00871DB8" w:rsidRPr="002F7397" w:rsidRDefault="00871DB8" w:rsidP="00016465"/>
    <w:sectPr w:rsidR="00871DB8" w:rsidRPr="002F7397" w:rsidSect="004E45F2">
      <w:pgSz w:w="12240" w:h="15840" w:code="1"/>
      <w:pgMar w:top="284" w:right="474" w:bottom="142" w:left="56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9458" w14:textId="77777777" w:rsidR="00961CD8" w:rsidRDefault="00961CD8" w:rsidP="00AA35A8">
      <w:pPr>
        <w:spacing w:line="240" w:lineRule="auto"/>
      </w:pPr>
      <w:r>
        <w:separator/>
      </w:r>
    </w:p>
  </w:endnote>
  <w:endnote w:type="continuationSeparator" w:id="0">
    <w:p w14:paraId="470F9FD6" w14:textId="77777777" w:rsidR="00961CD8" w:rsidRDefault="00961CD8" w:rsidP="00AA35A8">
      <w:pPr>
        <w:spacing w:line="240" w:lineRule="auto"/>
      </w:pPr>
      <w:r>
        <w:continuationSeparator/>
      </w:r>
    </w:p>
  </w:endnote>
  <w:endnote w:type="continuationNotice" w:id="1">
    <w:p w14:paraId="1B30EDF7" w14:textId="77777777" w:rsidR="00961CD8" w:rsidRDefault="00961C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3369" w14:textId="77777777" w:rsidR="00961CD8" w:rsidRDefault="00961CD8" w:rsidP="00AA35A8">
      <w:pPr>
        <w:spacing w:line="240" w:lineRule="auto"/>
      </w:pPr>
      <w:r>
        <w:separator/>
      </w:r>
    </w:p>
  </w:footnote>
  <w:footnote w:type="continuationSeparator" w:id="0">
    <w:p w14:paraId="15EE872C" w14:textId="77777777" w:rsidR="00961CD8" w:rsidRDefault="00961CD8" w:rsidP="00AA35A8">
      <w:pPr>
        <w:spacing w:line="240" w:lineRule="auto"/>
      </w:pPr>
      <w:r>
        <w:continuationSeparator/>
      </w:r>
    </w:p>
  </w:footnote>
  <w:footnote w:type="continuationNotice" w:id="1">
    <w:p w14:paraId="58CE4332" w14:textId="77777777" w:rsidR="00961CD8" w:rsidRDefault="00961CD8">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gkFoto0BN6C4RG" int2:id="4H2xgBY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4.5pt;height:14.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77" type="#_x0000_t75" style="width:14pt;height:1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2651E18"/>
    <w:multiLevelType w:val="hybridMultilevel"/>
    <w:tmpl w:val="DC8EF1C0"/>
    <w:lvl w:ilvl="0" w:tplc="F9CCC47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8344E"/>
    <w:multiLevelType w:val="hybridMultilevel"/>
    <w:tmpl w:val="B49068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9E0E2"/>
    <w:multiLevelType w:val="hybridMultilevel"/>
    <w:tmpl w:val="FFFFFFFF"/>
    <w:lvl w:ilvl="0" w:tplc="A46EB6A4">
      <w:start w:val="1"/>
      <w:numFmt w:val="bullet"/>
      <w:lvlText w:val=""/>
      <w:lvlJc w:val="left"/>
      <w:pPr>
        <w:ind w:left="720" w:hanging="360"/>
      </w:pPr>
      <w:rPr>
        <w:rFonts w:ascii="Symbol" w:hAnsi="Symbol" w:hint="default"/>
      </w:rPr>
    </w:lvl>
    <w:lvl w:ilvl="1" w:tplc="22D806B0">
      <w:start w:val="1"/>
      <w:numFmt w:val="bullet"/>
      <w:lvlText w:val="o"/>
      <w:lvlJc w:val="left"/>
      <w:pPr>
        <w:ind w:left="1440" w:hanging="360"/>
      </w:pPr>
      <w:rPr>
        <w:rFonts w:ascii="Courier New" w:hAnsi="Courier New" w:hint="default"/>
      </w:rPr>
    </w:lvl>
    <w:lvl w:ilvl="2" w:tplc="05D8812E">
      <w:start w:val="1"/>
      <w:numFmt w:val="bullet"/>
      <w:lvlText w:val=""/>
      <w:lvlJc w:val="left"/>
      <w:pPr>
        <w:ind w:left="2160" w:hanging="360"/>
      </w:pPr>
      <w:rPr>
        <w:rFonts w:ascii="Wingdings" w:hAnsi="Wingdings" w:hint="default"/>
      </w:rPr>
    </w:lvl>
    <w:lvl w:ilvl="3" w:tplc="65C22762">
      <w:start w:val="1"/>
      <w:numFmt w:val="bullet"/>
      <w:lvlText w:val=""/>
      <w:lvlJc w:val="left"/>
      <w:pPr>
        <w:ind w:left="2880" w:hanging="360"/>
      </w:pPr>
      <w:rPr>
        <w:rFonts w:ascii="Symbol" w:hAnsi="Symbol" w:hint="default"/>
      </w:rPr>
    </w:lvl>
    <w:lvl w:ilvl="4" w:tplc="5CAA6066">
      <w:start w:val="1"/>
      <w:numFmt w:val="bullet"/>
      <w:lvlText w:val="o"/>
      <w:lvlJc w:val="left"/>
      <w:pPr>
        <w:ind w:left="3600" w:hanging="360"/>
      </w:pPr>
      <w:rPr>
        <w:rFonts w:ascii="Courier New" w:hAnsi="Courier New" w:hint="default"/>
      </w:rPr>
    </w:lvl>
    <w:lvl w:ilvl="5" w:tplc="C638F2E0">
      <w:start w:val="1"/>
      <w:numFmt w:val="bullet"/>
      <w:lvlText w:val=""/>
      <w:lvlJc w:val="left"/>
      <w:pPr>
        <w:ind w:left="4320" w:hanging="360"/>
      </w:pPr>
      <w:rPr>
        <w:rFonts w:ascii="Wingdings" w:hAnsi="Wingdings" w:hint="default"/>
      </w:rPr>
    </w:lvl>
    <w:lvl w:ilvl="6" w:tplc="38C2BA4E">
      <w:start w:val="1"/>
      <w:numFmt w:val="bullet"/>
      <w:lvlText w:val=""/>
      <w:lvlJc w:val="left"/>
      <w:pPr>
        <w:ind w:left="5040" w:hanging="360"/>
      </w:pPr>
      <w:rPr>
        <w:rFonts w:ascii="Symbol" w:hAnsi="Symbol" w:hint="default"/>
      </w:rPr>
    </w:lvl>
    <w:lvl w:ilvl="7" w:tplc="DE109826">
      <w:start w:val="1"/>
      <w:numFmt w:val="bullet"/>
      <w:lvlText w:val="o"/>
      <w:lvlJc w:val="left"/>
      <w:pPr>
        <w:ind w:left="5760" w:hanging="360"/>
      </w:pPr>
      <w:rPr>
        <w:rFonts w:ascii="Courier New" w:hAnsi="Courier New" w:hint="default"/>
      </w:rPr>
    </w:lvl>
    <w:lvl w:ilvl="8" w:tplc="70862228">
      <w:start w:val="1"/>
      <w:numFmt w:val="bullet"/>
      <w:lvlText w:val=""/>
      <w:lvlJc w:val="left"/>
      <w:pPr>
        <w:ind w:left="6480" w:hanging="360"/>
      </w:pPr>
      <w:rPr>
        <w:rFonts w:ascii="Wingdings" w:hAnsi="Wingdings" w:hint="default"/>
      </w:rPr>
    </w:lvl>
  </w:abstractNum>
  <w:num w:numId="1" w16cid:durableId="754008821">
    <w:abstractNumId w:val="1"/>
  </w:num>
  <w:num w:numId="2" w16cid:durableId="1806507031">
    <w:abstractNumId w:val="8"/>
  </w:num>
  <w:num w:numId="3" w16cid:durableId="1774394388">
    <w:abstractNumId w:val="3"/>
  </w:num>
  <w:num w:numId="4" w16cid:durableId="2058429382">
    <w:abstractNumId w:val="4"/>
  </w:num>
  <w:num w:numId="5" w16cid:durableId="537013467">
    <w:abstractNumId w:val="2"/>
  </w:num>
  <w:num w:numId="6" w16cid:durableId="1832286735">
    <w:abstractNumId w:val="5"/>
  </w:num>
  <w:num w:numId="7" w16cid:durableId="909921174">
    <w:abstractNumId w:val="0"/>
  </w:num>
  <w:num w:numId="8" w16cid:durableId="1533300515">
    <w:abstractNumId w:val="7"/>
  </w:num>
  <w:num w:numId="9" w16cid:durableId="1751610457">
    <w:abstractNumId w:val="6"/>
  </w:num>
  <w:num w:numId="10" w16cid:durableId="166599063">
    <w:abstractNumId w:val="9"/>
  </w:num>
  <w:num w:numId="11" w16cid:durableId="194133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B7"/>
    <w:rsid w:val="0000116A"/>
    <w:rsid w:val="00001CDD"/>
    <w:rsid w:val="00003E2C"/>
    <w:rsid w:val="0000633F"/>
    <w:rsid w:val="00006954"/>
    <w:rsid w:val="0000752A"/>
    <w:rsid w:val="0001107A"/>
    <w:rsid w:val="00011371"/>
    <w:rsid w:val="000118D7"/>
    <w:rsid w:val="00011EBE"/>
    <w:rsid w:val="0001276B"/>
    <w:rsid w:val="00012C32"/>
    <w:rsid w:val="0001383E"/>
    <w:rsid w:val="000139B2"/>
    <w:rsid w:val="00014013"/>
    <w:rsid w:val="000149C7"/>
    <w:rsid w:val="00014B8B"/>
    <w:rsid w:val="00014D95"/>
    <w:rsid w:val="000150FD"/>
    <w:rsid w:val="00015FA7"/>
    <w:rsid w:val="00016227"/>
    <w:rsid w:val="00016465"/>
    <w:rsid w:val="00016894"/>
    <w:rsid w:val="00016B0D"/>
    <w:rsid w:val="000176BD"/>
    <w:rsid w:val="00020833"/>
    <w:rsid w:val="00020BEB"/>
    <w:rsid w:val="00020ECD"/>
    <w:rsid w:val="00021DD8"/>
    <w:rsid w:val="000238E6"/>
    <w:rsid w:val="00024038"/>
    <w:rsid w:val="00024332"/>
    <w:rsid w:val="000244E1"/>
    <w:rsid w:val="000244F1"/>
    <w:rsid w:val="00024E7F"/>
    <w:rsid w:val="00025DF7"/>
    <w:rsid w:val="00025F83"/>
    <w:rsid w:val="000275C4"/>
    <w:rsid w:val="0003165D"/>
    <w:rsid w:val="0003197E"/>
    <w:rsid w:val="00031D73"/>
    <w:rsid w:val="00032584"/>
    <w:rsid w:val="00032FBA"/>
    <w:rsid w:val="00033263"/>
    <w:rsid w:val="000334C1"/>
    <w:rsid w:val="00033B6B"/>
    <w:rsid w:val="00033BD7"/>
    <w:rsid w:val="00033F43"/>
    <w:rsid w:val="00034059"/>
    <w:rsid w:val="000340C8"/>
    <w:rsid w:val="00034D2F"/>
    <w:rsid w:val="0003589A"/>
    <w:rsid w:val="00037365"/>
    <w:rsid w:val="00042102"/>
    <w:rsid w:val="000421C6"/>
    <w:rsid w:val="000438F1"/>
    <w:rsid w:val="000442EC"/>
    <w:rsid w:val="0004479B"/>
    <w:rsid w:val="00044F8C"/>
    <w:rsid w:val="00047838"/>
    <w:rsid w:val="00051338"/>
    <w:rsid w:val="00051717"/>
    <w:rsid w:val="00052150"/>
    <w:rsid w:val="00053CEC"/>
    <w:rsid w:val="000547E8"/>
    <w:rsid w:val="00054F93"/>
    <w:rsid w:val="000563A2"/>
    <w:rsid w:val="000577B7"/>
    <w:rsid w:val="00057D6D"/>
    <w:rsid w:val="00057E69"/>
    <w:rsid w:val="0006005A"/>
    <w:rsid w:val="0006108A"/>
    <w:rsid w:val="00061E27"/>
    <w:rsid w:val="000626C0"/>
    <w:rsid w:val="00062C23"/>
    <w:rsid w:val="00063519"/>
    <w:rsid w:val="00063778"/>
    <w:rsid w:val="0006478F"/>
    <w:rsid w:val="0006538E"/>
    <w:rsid w:val="00065B65"/>
    <w:rsid w:val="0007002A"/>
    <w:rsid w:val="0007008C"/>
    <w:rsid w:val="000706D7"/>
    <w:rsid w:val="00070767"/>
    <w:rsid w:val="00070FB0"/>
    <w:rsid w:val="00071F12"/>
    <w:rsid w:val="00072187"/>
    <w:rsid w:val="00072794"/>
    <w:rsid w:val="00072DF1"/>
    <w:rsid w:val="000749EE"/>
    <w:rsid w:val="00075007"/>
    <w:rsid w:val="000756A6"/>
    <w:rsid w:val="000767E5"/>
    <w:rsid w:val="000767E6"/>
    <w:rsid w:val="00077928"/>
    <w:rsid w:val="00080065"/>
    <w:rsid w:val="00081BA1"/>
    <w:rsid w:val="000823B4"/>
    <w:rsid w:val="00083E46"/>
    <w:rsid w:val="00085508"/>
    <w:rsid w:val="000873F6"/>
    <w:rsid w:val="000929BC"/>
    <w:rsid w:val="00093E47"/>
    <w:rsid w:val="000945BE"/>
    <w:rsid w:val="000961FD"/>
    <w:rsid w:val="000968D6"/>
    <w:rsid w:val="00096C22"/>
    <w:rsid w:val="00096C26"/>
    <w:rsid w:val="00096DD4"/>
    <w:rsid w:val="00096E0D"/>
    <w:rsid w:val="00097088"/>
    <w:rsid w:val="000A03E8"/>
    <w:rsid w:val="000A1376"/>
    <w:rsid w:val="000A1AB3"/>
    <w:rsid w:val="000A224D"/>
    <w:rsid w:val="000A2CD1"/>
    <w:rsid w:val="000A2E28"/>
    <w:rsid w:val="000A3030"/>
    <w:rsid w:val="000A33E4"/>
    <w:rsid w:val="000A47F4"/>
    <w:rsid w:val="000A5358"/>
    <w:rsid w:val="000A5DBF"/>
    <w:rsid w:val="000A60D5"/>
    <w:rsid w:val="000A6563"/>
    <w:rsid w:val="000A7043"/>
    <w:rsid w:val="000A71BE"/>
    <w:rsid w:val="000A72E4"/>
    <w:rsid w:val="000A7626"/>
    <w:rsid w:val="000A78D3"/>
    <w:rsid w:val="000A7A14"/>
    <w:rsid w:val="000B011F"/>
    <w:rsid w:val="000B12E6"/>
    <w:rsid w:val="000B2348"/>
    <w:rsid w:val="000B286F"/>
    <w:rsid w:val="000B439A"/>
    <w:rsid w:val="000B4565"/>
    <w:rsid w:val="000B47E2"/>
    <w:rsid w:val="000B62D9"/>
    <w:rsid w:val="000B747F"/>
    <w:rsid w:val="000C18BD"/>
    <w:rsid w:val="000C1928"/>
    <w:rsid w:val="000C2908"/>
    <w:rsid w:val="000C2F1E"/>
    <w:rsid w:val="000C3BDB"/>
    <w:rsid w:val="000C54BD"/>
    <w:rsid w:val="000C7B6D"/>
    <w:rsid w:val="000D07F6"/>
    <w:rsid w:val="000D134B"/>
    <w:rsid w:val="000D33ED"/>
    <w:rsid w:val="000D37A8"/>
    <w:rsid w:val="000D567D"/>
    <w:rsid w:val="000D6ADE"/>
    <w:rsid w:val="000E0899"/>
    <w:rsid w:val="000E09AC"/>
    <w:rsid w:val="000E2BFC"/>
    <w:rsid w:val="000E4138"/>
    <w:rsid w:val="000E7927"/>
    <w:rsid w:val="000F150B"/>
    <w:rsid w:val="000F2BE7"/>
    <w:rsid w:val="000F4025"/>
    <w:rsid w:val="000F6B96"/>
    <w:rsid w:val="000F7AB7"/>
    <w:rsid w:val="000F7C34"/>
    <w:rsid w:val="000F7C61"/>
    <w:rsid w:val="00100006"/>
    <w:rsid w:val="0010041D"/>
    <w:rsid w:val="00100718"/>
    <w:rsid w:val="00100C21"/>
    <w:rsid w:val="00100C24"/>
    <w:rsid w:val="00101146"/>
    <w:rsid w:val="00101D2D"/>
    <w:rsid w:val="00102653"/>
    <w:rsid w:val="00102948"/>
    <w:rsid w:val="001030CF"/>
    <w:rsid w:val="0010329F"/>
    <w:rsid w:val="001033E6"/>
    <w:rsid w:val="001052AA"/>
    <w:rsid w:val="001066A1"/>
    <w:rsid w:val="00106B77"/>
    <w:rsid w:val="001077F1"/>
    <w:rsid w:val="00107D72"/>
    <w:rsid w:val="00112D4F"/>
    <w:rsid w:val="00112F9B"/>
    <w:rsid w:val="001142F5"/>
    <w:rsid w:val="00114D1C"/>
    <w:rsid w:val="0011545D"/>
    <w:rsid w:val="0011557C"/>
    <w:rsid w:val="00116BDD"/>
    <w:rsid w:val="00117034"/>
    <w:rsid w:val="00117138"/>
    <w:rsid w:val="00117C78"/>
    <w:rsid w:val="00121919"/>
    <w:rsid w:val="001222AD"/>
    <w:rsid w:val="00123F2C"/>
    <w:rsid w:val="00124ED6"/>
    <w:rsid w:val="001262F2"/>
    <w:rsid w:val="00127305"/>
    <w:rsid w:val="001306BF"/>
    <w:rsid w:val="001311AC"/>
    <w:rsid w:val="001322D1"/>
    <w:rsid w:val="001331ED"/>
    <w:rsid w:val="00135618"/>
    <w:rsid w:val="00136A63"/>
    <w:rsid w:val="00137219"/>
    <w:rsid w:val="0014083C"/>
    <w:rsid w:val="0014138C"/>
    <w:rsid w:val="00141788"/>
    <w:rsid w:val="00142BDD"/>
    <w:rsid w:val="00143BE6"/>
    <w:rsid w:val="001468F4"/>
    <w:rsid w:val="001514E2"/>
    <w:rsid w:val="001532DB"/>
    <w:rsid w:val="00153B3C"/>
    <w:rsid w:val="00153F45"/>
    <w:rsid w:val="00155363"/>
    <w:rsid w:val="00155C9D"/>
    <w:rsid w:val="0015652F"/>
    <w:rsid w:val="00157174"/>
    <w:rsid w:val="00157511"/>
    <w:rsid w:val="001578E7"/>
    <w:rsid w:val="00160A90"/>
    <w:rsid w:val="0016120C"/>
    <w:rsid w:val="00162BBB"/>
    <w:rsid w:val="0016351C"/>
    <w:rsid w:val="00163658"/>
    <w:rsid w:val="00163C96"/>
    <w:rsid w:val="001646C7"/>
    <w:rsid w:val="00164FE4"/>
    <w:rsid w:val="001654B8"/>
    <w:rsid w:val="001660B5"/>
    <w:rsid w:val="00167789"/>
    <w:rsid w:val="001719BA"/>
    <w:rsid w:val="00171F8B"/>
    <w:rsid w:val="00172521"/>
    <w:rsid w:val="001725F7"/>
    <w:rsid w:val="00173025"/>
    <w:rsid w:val="00173BB0"/>
    <w:rsid w:val="0017627A"/>
    <w:rsid w:val="00177314"/>
    <w:rsid w:val="001775F5"/>
    <w:rsid w:val="0018062F"/>
    <w:rsid w:val="00180EA5"/>
    <w:rsid w:val="001810EC"/>
    <w:rsid w:val="001829FB"/>
    <w:rsid w:val="00183EBE"/>
    <w:rsid w:val="001848E4"/>
    <w:rsid w:val="00184B28"/>
    <w:rsid w:val="00185B81"/>
    <w:rsid w:val="00186C28"/>
    <w:rsid w:val="00186FDB"/>
    <w:rsid w:val="0019020A"/>
    <w:rsid w:val="001917E6"/>
    <w:rsid w:val="0019195E"/>
    <w:rsid w:val="0019422E"/>
    <w:rsid w:val="00194704"/>
    <w:rsid w:val="00194C4C"/>
    <w:rsid w:val="00194F48"/>
    <w:rsid w:val="00194F7F"/>
    <w:rsid w:val="0019525D"/>
    <w:rsid w:val="00195F64"/>
    <w:rsid w:val="00196213"/>
    <w:rsid w:val="00196515"/>
    <w:rsid w:val="001966FA"/>
    <w:rsid w:val="001A09DB"/>
    <w:rsid w:val="001A1059"/>
    <w:rsid w:val="001A21D2"/>
    <w:rsid w:val="001A38A8"/>
    <w:rsid w:val="001A4925"/>
    <w:rsid w:val="001A49D1"/>
    <w:rsid w:val="001A621D"/>
    <w:rsid w:val="001A62B4"/>
    <w:rsid w:val="001A745D"/>
    <w:rsid w:val="001B0C68"/>
    <w:rsid w:val="001B0CEC"/>
    <w:rsid w:val="001B15DC"/>
    <w:rsid w:val="001B160B"/>
    <w:rsid w:val="001B2025"/>
    <w:rsid w:val="001B25E6"/>
    <w:rsid w:val="001B3FBB"/>
    <w:rsid w:val="001B49A5"/>
    <w:rsid w:val="001B4F32"/>
    <w:rsid w:val="001B5AC1"/>
    <w:rsid w:val="001B6B40"/>
    <w:rsid w:val="001B6E3A"/>
    <w:rsid w:val="001B7334"/>
    <w:rsid w:val="001C2295"/>
    <w:rsid w:val="001C229F"/>
    <w:rsid w:val="001C36BC"/>
    <w:rsid w:val="001C3FD6"/>
    <w:rsid w:val="001C6204"/>
    <w:rsid w:val="001C7090"/>
    <w:rsid w:val="001C735C"/>
    <w:rsid w:val="001C74EE"/>
    <w:rsid w:val="001D052C"/>
    <w:rsid w:val="001D0884"/>
    <w:rsid w:val="001D24A7"/>
    <w:rsid w:val="001D278C"/>
    <w:rsid w:val="001D298F"/>
    <w:rsid w:val="001D3473"/>
    <w:rsid w:val="001D48FA"/>
    <w:rsid w:val="001D55CA"/>
    <w:rsid w:val="001D57C6"/>
    <w:rsid w:val="001D5A6A"/>
    <w:rsid w:val="001D5D88"/>
    <w:rsid w:val="001E0896"/>
    <w:rsid w:val="001E17A5"/>
    <w:rsid w:val="001E2F0D"/>
    <w:rsid w:val="001E323B"/>
    <w:rsid w:val="001E4C47"/>
    <w:rsid w:val="001E671A"/>
    <w:rsid w:val="001E7DE4"/>
    <w:rsid w:val="001F0190"/>
    <w:rsid w:val="001F0550"/>
    <w:rsid w:val="001F08B2"/>
    <w:rsid w:val="001F15F5"/>
    <w:rsid w:val="001F1E30"/>
    <w:rsid w:val="001F6FD3"/>
    <w:rsid w:val="001F7686"/>
    <w:rsid w:val="00200629"/>
    <w:rsid w:val="00200FC2"/>
    <w:rsid w:val="002013DD"/>
    <w:rsid w:val="00203194"/>
    <w:rsid w:val="00203213"/>
    <w:rsid w:val="002033FF"/>
    <w:rsid w:val="00203C9E"/>
    <w:rsid w:val="00204FC2"/>
    <w:rsid w:val="002051F5"/>
    <w:rsid w:val="002058F7"/>
    <w:rsid w:val="00206BC2"/>
    <w:rsid w:val="00210685"/>
    <w:rsid w:val="0021111A"/>
    <w:rsid w:val="00213133"/>
    <w:rsid w:val="00214563"/>
    <w:rsid w:val="00215486"/>
    <w:rsid w:val="002160E1"/>
    <w:rsid w:val="00216F4D"/>
    <w:rsid w:val="002172A3"/>
    <w:rsid w:val="00217A93"/>
    <w:rsid w:val="00217CC6"/>
    <w:rsid w:val="00220C3D"/>
    <w:rsid w:val="00221381"/>
    <w:rsid w:val="002213F3"/>
    <w:rsid w:val="002227B0"/>
    <w:rsid w:val="002227E4"/>
    <w:rsid w:val="00223472"/>
    <w:rsid w:val="002236D5"/>
    <w:rsid w:val="00223959"/>
    <w:rsid w:val="00223A1C"/>
    <w:rsid w:val="00223D97"/>
    <w:rsid w:val="00224559"/>
    <w:rsid w:val="00230664"/>
    <w:rsid w:val="002312DA"/>
    <w:rsid w:val="002315B4"/>
    <w:rsid w:val="00233434"/>
    <w:rsid w:val="002343FC"/>
    <w:rsid w:val="0023602A"/>
    <w:rsid w:val="002366FD"/>
    <w:rsid w:val="00236AF3"/>
    <w:rsid w:val="00236DD0"/>
    <w:rsid w:val="0023757B"/>
    <w:rsid w:val="00237F67"/>
    <w:rsid w:val="00240FC4"/>
    <w:rsid w:val="0024152D"/>
    <w:rsid w:val="002425C1"/>
    <w:rsid w:val="002433B7"/>
    <w:rsid w:val="002434C7"/>
    <w:rsid w:val="00243756"/>
    <w:rsid w:val="00244330"/>
    <w:rsid w:val="00246044"/>
    <w:rsid w:val="00246965"/>
    <w:rsid w:val="00246A01"/>
    <w:rsid w:val="00246D9D"/>
    <w:rsid w:val="00250A2B"/>
    <w:rsid w:val="00250A40"/>
    <w:rsid w:val="00250D89"/>
    <w:rsid w:val="0025108A"/>
    <w:rsid w:val="00251326"/>
    <w:rsid w:val="002513AC"/>
    <w:rsid w:val="0025214C"/>
    <w:rsid w:val="00252D77"/>
    <w:rsid w:val="00252FB4"/>
    <w:rsid w:val="00253CBD"/>
    <w:rsid w:val="00254A9E"/>
    <w:rsid w:val="00255BA0"/>
    <w:rsid w:val="00256086"/>
    <w:rsid w:val="00257E34"/>
    <w:rsid w:val="00260F77"/>
    <w:rsid w:val="0026309D"/>
    <w:rsid w:val="00265514"/>
    <w:rsid w:val="00265B81"/>
    <w:rsid w:val="0026647E"/>
    <w:rsid w:val="0026715B"/>
    <w:rsid w:val="00267313"/>
    <w:rsid w:val="002705B6"/>
    <w:rsid w:val="002707EA"/>
    <w:rsid w:val="0027193E"/>
    <w:rsid w:val="00271EF4"/>
    <w:rsid w:val="00272572"/>
    <w:rsid w:val="00273CAE"/>
    <w:rsid w:val="00273D5F"/>
    <w:rsid w:val="0027428C"/>
    <w:rsid w:val="00276293"/>
    <w:rsid w:val="00276743"/>
    <w:rsid w:val="002779C0"/>
    <w:rsid w:val="00282397"/>
    <w:rsid w:val="00282F92"/>
    <w:rsid w:val="00284B93"/>
    <w:rsid w:val="002864A3"/>
    <w:rsid w:val="00286817"/>
    <w:rsid w:val="002868E7"/>
    <w:rsid w:val="0028737F"/>
    <w:rsid w:val="00287925"/>
    <w:rsid w:val="00287AB3"/>
    <w:rsid w:val="002902D7"/>
    <w:rsid w:val="00290457"/>
    <w:rsid w:val="0029057C"/>
    <w:rsid w:val="00290F9D"/>
    <w:rsid w:val="0029129C"/>
    <w:rsid w:val="00291516"/>
    <w:rsid w:val="00291EF3"/>
    <w:rsid w:val="002943BE"/>
    <w:rsid w:val="00295E3C"/>
    <w:rsid w:val="002977BB"/>
    <w:rsid w:val="002A04B1"/>
    <w:rsid w:val="002A0664"/>
    <w:rsid w:val="002A0896"/>
    <w:rsid w:val="002A1816"/>
    <w:rsid w:val="002A1DD3"/>
    <w:rsid w:val="002A32DB"/>
    <w:rsid w:val="002A3588"/>
    <w:rsid w:val="002A3E42"/>
    <w:rsid w:val="002A3FFB"/>
    <w:rsid w:val="002A4837"/>
    <w:rsid w:val="002A508F"/>
    <w:rsid w:val="002A7192"/>
    <w:rsid w:val="002A755D"/>
    <w:rsid w:val="002A7891"/>
    <w:rsid w:val="002B162F"/>
    <w:rsid w:val="002B2DB9"/>
    <w:rsid w:val="002B312F"/>
    <w:rsid w:val="002B5717"/>
    <w:rsid w:val="002B760E"/>
    <w:rsid w:val="002C03FB"/>
    <w:rsid w:val="002C1240"/>
    <w:rsid w:val="002C25EE"/>
    <w:rsid w:val="002C2A9E"/>
    <w:rsid w:val="002C31EE"/>
    <w:rsid w:val="002C4525"/>
    <w:rsid w:val="002C4774"/>
    <w:rsid w:val="002C4B34"/>
    <w:rsid w:val="002C4E0C"/>
    <w:rsid w:val="002C620A"/>
    <w:rsid w:val="002C7473"/>
    <w:rsid w:val="002C7E1A"/>
    <w:rsid w:val="002D0F93"/>
    <w:rsid w:val="002D1251"/>
    <w:rsid w:val="002D178C"/>
    <w:rsid w:val="002D31D3"/>
    <w:rsid w:val="002D6FA6"/>
    <w:rsid w:val="002D7FA4"/>
    <w:rsid w:val="002E1DB7"/>
    <w:rsid w:val="002E2F0D"/>
    <w:rsid w:val="002E333D"/>
    <w:rsid w:val="002E415C"/>
    <w:rsid w:val="002E486C"/>
    <w:rsid w:val="002E5E7C"/>
    <w:rsid w:val="002E710E"/>
    <w:rsid w:val="002E7306"/>
    <w:rsid w:val="002F09AF"/>
    <w:rsid w:val="002F18C3"/>
    <w:rsid w:val="002F1BF7"/>
    <w:rsid w:val="002F1D5E"/>
    <w:rsid w:val="002F2132"/>
    <w:rsid w:val="002F2FDB"/>
    <w:rsid w:val="002F4270"/>
    <w:rsid w:val="002F4EBD"/>
    <w:rsid w:val="002F531D"/>
    <w:rsid w:val="002F5995"/>
    <w:rsid w:val="002F5B1C"/>
    <w:rsid w:val="002F71DF"/>
    <w:rsid w:val="002F7397"/>
    <w:rsid w:val="003017D4"/>
    <w:rsid w:val="0030299C"/>
    <w:rsid w:val="00302FED"/>
    <w:rsid w:val="00303F92"/>
    <w:rsid w:val="00304205"/>
    <w:rsid w:val="00304E6B"/>
    <w:rsid w:val="00305543"/>
    <w:rsid w:val="003069D7"/>
    <w:rsid w:val="00306C94"/>
    <w:rsid w:val="00307411"/>
    <w:rsid w:val="00310B87"/>
    <w:rsid w:val="00311F07"/>
    <w:rsid w:val="003120D0"/>
    <w:rsid w:val="00312557"/>
    <w:rsid w:val="0031274E"/>
    <w:rsid w:val="00312BFF"/>
    <w:rsid w:val="00312E93"/>
    <w:rsid w:val="00314181"/>
    <w:rsid w:val="00314C9C"/>
    <w:rsid w:val="00314E47"/>
    <w:rsid w:val="003173A3"/>
    <w:rsid w:val="0031785A"/>
    <w:rsid w:val="00320350"/>
    <w:rsid w:val="0032064C"/>
    <w:rsid w:val="003250D4"/>
    <w:rsid w:val="00325642"/>
    <w:rsid w:val="00327629"/>
    <w:rsid w:val="0033033A"/>
    <w:rsid w:val="0033160B"/>
    <w:rsid w:val="00331642"/>
    <w:rsid w:val="00331C01"/>
    <w:rsid w:val="00331D96"/>
    <w:rsid w:val="00331DCE"/>
    <w:rsid w:val="00332496"/>
    <w:rsid w:val="003326A4"/>
    <w:rsid w:val="00332ABA"/>
    <w:rsid w:val="00332D57"/>
    <w:rsid w:val="003332A1"/>
    <w:rsid w:val="00333587"/>
    <w:rsid w:val="00333A2B"/>
    <w:rsid w:val="0033449A"/>
    <w:rsid w:val="00334FEA"/>
    <w:rsid w:val="00335459"/>
    <w:rsid w:val="00335773"/>
    <w:rsid w:val="003363B8"/>
    <w:rsid w:val="0033738D"/>
    <w:rsid w:val="00337B1B"/>
    <w:rsid w:val="00337BD9"/>
    <w:rsid w:val="00340CAC"/>
    <w:rsid w:val="00342685"/>
    <w:rsid w:val="00342A49"/>
    <w:rsid w:val="00342FAE"/>
    <w:rsid w:val="003432A9"/>
    <w:rsid w:val="00343C48"/>
    <w:rsid w:val="00343F90"/>
    <w:rsid w:val="00347F43"/>
    <w:rsid w:val="00351049"/>
    <w:rsid w:val="003514CA"/>
    <w:rsid w:val="003527AC"/>
    <w:rsid w:val="00352A17"/>
    <w:rsid w:val="00353863"/>
    <w:rsid w:val="00353CE6"/>
    <w:rsid w:val="0035402E"/>
    <w:rsid w:val="00354298"/>
    <w:rsid w:val="00354791"/>
    <w:rsid w:val="003549DF"/>
    <w:rsid w:val="00356CCF"/>
    <w:rsid w:val="003612F0"/>
    <w:rsid w:val="0036235B"/>
    <w:rsid w:val="00362AF3"/>
    <w:rsid w:val="0036342B"/>
    <w:rsid w:val="003636F4"/>
    <w:rsid w:val="0036428D"/>
    <w:rsid w:val="00364829"/>
    <w:rsid w:val="00364EAF"/>
    <w:rsid w:val="003650F4"/>
    <w:rsid w:val="00366140"/>
    <w:rsid w:val="00366526"/>
    <w:rsid w:val="00366E12"/>
    <w:rsid w:val="003676C9"/>
    <w:rsid w:val="00370207"/>
    <w:rsid w:val="00370CC8"/>
    <w:rsid w:val="00370EA6"/>
    <w:rsid w:val="00371369"/>
    <w:rsid w:val="003737C9"/>
    <w:rsid w:val="0037517D"/>
    <w:rsid w:val="00375B96"/>
    <w:rsid w:val="003769D7"/>
    <w:rsid w:val="003776E6"/>
    <w:rsid w:val="00380B24"/>
    <w:rsid w:val="00381231"/>
    <w:rsid w:val="0038129B"/>
    <w:rsid w:val="003816E0"/>
    <w:rsid w:val="00383F23"/>
    <w:rsid w:val="00384E31"/>
    <w:rsid w:val="00384EA3"/>
    <w:rsid w:val="00384FAA"/>
    <w:rsid w:val="00385310"/>
    <w:rsid w:val="003856BA"/>
    <w:rsid w:val="00386758"/>
    <w:rsid w:val="00386FD8"/>
    <w:rsid w:val="003875B4"/>
    <w:rsid w:val="003877F8"/>
    <w:rsid w:val="003904BF"/>
    <w:rsid w:val="0039097A"/>
    <w:rsid w:val="00391131"/>
    <w:rsid w:val="003911C2"/>
    <w:rsid w:val="0039132B"/>
    <w:rsid w:val="00391B36"/>
    <w:rsid w:val="00391BEA"/>
    <w:rsid w:val="00391CB7"/>
    <w:rsid w:val="0039284A"/>
    <w:rsid w:val="00392DDE"/>
    <w:rsid w:val="00392DEE"/>
    <w:rsid w:val="003942FC"/>
    <w:rsid w:val="003944DF"/>
    <w:rsid w:val="00395E73"/>
    <w:rsid w:val="00396BEC"/>
    <w:rsid w:val="00397666"/>
    <w:rsid w:val="003A0B16"/>
    <w:rsid w:val="003A11A5"/>
    <w:rsid w:val="003A1237"/>
    <w:rsid w:val="003A1667"/>
    <w:rsid w:val="003A19CA"/>
    <w:rsid w:val="003A29B1"/>
    <w:rsid w:val="003A2E1D"/>
    <w:rsid w:val="003A3587"/>
    <w:rsid w:val="003A371F"/>
    <w:rsid w:val="003A3C90"/>
    <w:rsid w:val="003A4C2F"/>
    <w:rsid w:val="003A7A13"/>
    <w:rsid w:val="003B0010"/>
    <w:rsid w:val="003B07D9"/>
    <w:rsid w:val="003B262B"/>
    <w:rsid w:val="003B3098"/>
    <w:rsid w:val="003B317C"/>
    <w:rsid w:val="003B351B"/>
    <w:rsid w:val="003B420E"/>
    <w:rsid w:val="003B4AEF"/>
    <w:rsid w:val="003B573D"/>
    <w:rsid w:val="003B5C5B"/>
    <w:rsid w:val="003B5E5C"/>
    <w:rsid w:val="003B6EB9"/>
    <w:rsid w:val="003B76B6"/>
    <w:rsid w:val="003B7F92"/>
    <w:rsid w:val="003C117F"/>
    <w:rsid w:val="003C11CD"/>
    <w:rsid w:val="003C12F9"/>
    <w:rsid w:val="003C13EA"/>
    <w:rsid w:val="003C18BD"/>
    <w:rsid w:val="003C1A6A"/>
    <w:rsid w:val="003C275B"/>
    <w:rsid w:val="003C2969"/>
    <w:rsid w:val="003C29A2"/>
    <w:rsid w:val="003C3BFF"/>
    <w:rsid w:val="003C508C"/>
    <w:rsid w:val="003C7C46"/>
    <w:rsid w:val="003D0564"/>
    <w:rsid w:val="003D07EE"/>
    <w:rsid w:val="003D1221"/>
    <w:rsid w:val="003D1382"/>
    <w:rsid w:val="003D164D"/>
    <w:rsid w:val="003D1BEC"/>
    <w:rsid w:val="003D2693"/>
    <w:rsid w:val="003D39EC"/>
    <w:rsid w:val="003D419A"/>
    <w:rsid w:val="003D446C"/>
    <w:rsid w:val="003D4E67"/>
    <w:rsid w:val="003D5A4C"/>
    <w:rsid w:val="003D5C48"/>
    <w:rsid w:val="003D5C6D"/>
    <w:rsid w:val="003D6575"/>
    <w:rsid w:val="003E329B"/>
    <w:rsid w:val="003E3904"/>
    <w:rsid w:val="003E463D"/>
    <w:rsid w:val="003E59FB"/>
    <w:rsid w:val="003E5FAC"/>
    <w:rsid w:val="003E6D1A"/>
    <w:rsid w:val="003F1545"/>
    <w:rsid w:val="003F1D3E"/>
    <w:rsid w:val="003F2416"/>
    <w:rsid w:val="003F2991"/>
    <w:rsid w:val="003F315D"/>
    <w:rsid w:val="003F46D5"/>
    <w:rsid w:val="003F78AF"/>
    <w:rsid w:val="003F7B52"/>
    <w:rsid w:val="003F7BD8"/>
    <w:rsid w:val="0040162E"/>
    <w:rsid w:val="00401920"/>
    <w:rsid w:val="00401B7E"/>
    <w:rsid w:val="00401BDF"/>
    <w:rsid w:val="00406939"/>
    <w:rsid w:val="004109BE"/>
    <w:rsid w:val="0041105C"/>
    <w:rsid w:val="0041245C"/>
    <w:rsid w:val="00412EEC"/>
    <w:rsid w:val="00413BF1"/>
    <w:rsid w:val="00413C91"/>
    <w:rsid w:val="0041464C"/>
    <w:rsid w:val="00414673"/>
    <w:rsid w:val="0041469D"/>
    <w:rsid w:val="00415CF3"/>
    <w:rsid w:val="004173B3"/>
    <w:rsid w:val="00420275"/>
    <w:rsid w:val="0042145F"/>
    <w:rsid w:val="004218E1"/>
    <w:rsid w:val="004220A2"/>
    <w:rsid w:val="00422196"/>
    <w:rsid w:val="0042248C"/>
    <w:rsid w:val="00422770"/>
    <w:rsid w:val="0042389C"/>
    <w:rsid w:val="004238DA"/>
    <w:rsid w:val="00423F9F"/>
    <w:rsid w:val="0042457F"/>
    <w:rsid w:val="004252DA"/>
    <w:rsid w:val="00426D2B"/>
    <w:rsid w:val="00426DD6"/>
    <w:rsid w:val="00427300"/>
    <w:rsid w:val="00427B78"/>
    <w:rsid w:val="00430AF6"/>
    <w:rsid w:val="00431DDA"/>
    <w:rsid w:val="004341A6"/>
    <w:rsid w:val="004344B8"/>
    <w:rsid w:val="00434978"/>
    <w:rsid w:val="00434EBA"/>
    <w:rsid w:val="00435114"/>
    <w:rsid w:val="004355D7"/>
    <w:rsid w:val="004356EB"/>
    <w:rsid w:val="00436017"/>
    <w:rsid w:val="00436A9B"/>
    <w:rsid w:val="00436E8D"/>
    <w:rsid w:val="00437C98"/>
    <w:rsid w:val="00437FE7"/>
    <w:rsid w:val="004409ED"/>
    <w:rsid w:val="00440FC0"/>
    <w:rsid w:val="00441A04"/>
    <w:rsid w:val="00442696"/>
    <w:rsid w:val="00442D3B"/>
    <w:rsid w:val="00442D66"/>
    <w:rsid w:val="00444133"/>
    <w:rsid w:val="00444532"/>
    <w:rsid w:val="00444917"/>
    <w:rsid w:val="00444C32"/>
    <w:rsid w:val="0044510A"/>
    <w:rsid w:val="00445F02"/>
    <w:rsid w:val="004468A8"/>
    <w:rsid w:val="00447174"/>
    <w:rsid w:val="00447450"/>
    <w:rsid w:val="00450107"/>
    <w:rsid w:val="00452BCD"/>
    <w:rsid w:val="00452C8B"/>
    <w:rsid w:val="0045398C"/>
    <w:rsid w:val="00453A7B"/>
    <w:rsid w:val="00453C72"/>
    <w:rsid w:val="00453D06"/>
    <w:rsid w:val="00454590"/>
    <w:rsid w:val="00454E05"/>
    <w:rsid w:val="00455038"/>
    <w:rsid w:val="00455B4B"/>
    <w:rsid w:val="004564E6"/>
    <w:rsid w:val="0045706A"/>
    <w:rsid w:val="0045708D"/>
    <w:rsid w:val="00457474"/>
    <w:rsid w:val="00457ADE"/>
    <w:rsid w:val="00460166"/>
    <w:rsid w:val="0046125E"/>
    <w:rsid w:val="00462350"/>
    <w:rsid w:val="00462D74"/>
    <w:rsid w:val="00463060"/>
    <w:rsid w:val="0046314A"/>
    <w:rsid w:val="00463790"/>
    <w:rsid w:val="00464AD5"/>
    <w:rsid w:val="00464B92"/>
    <w:rsid w:val="00465278"/>
    <w:rsid w:val="004654EC"/>
    <w:rsid w:val="0046553C"/>
    <w:rsid w:val="00466704"/>
    <w:rsid w:val="00467BAD"/>
    <w:rsid w:val="00467C69"/>
    <w:rsid w:val="004705FA"/>
    <w:rsid w:val="00470744"/>
    <w:rsid w:val="00472AF0"/>
    <w:rsid w:val="0047373D"/>
    <w:rsid w:val="00473FF7"/>
    <w:rsid w:val="00474571"/>
    <w:rsid w:val="004756BD"/>
    <w:rsid w:val="0048011A"/>
    <w:rsid w:val="0048128B"/>
    <w:rsid w:val="004818C1"/>
    <w:rsid w:val="00481A39"/>
    <w:rsid w:val="0048287A"/>
    <w:rsid w:val="004828BA"/>
    <w:rsid w:val="00482A80"/>
    <w:rsid w:val="00482C7A"/>
    <w:rsid w:val="00483167"/>
    <w:rsid w:val="0048317F"/>
    <w:rsid w:val="00483BA0"/>
    <w:rsid w:val="00485FBA"/>
    <w:rsid w:val="00486ED7"/>
    <w:rsid w:val="00486EE5"/>
    <w:rsid w:val="004902E4"/>
    <w:rsid w:val="00491BE6"/>
    <w:rsid w:val="00493047"/>
    <w:rsid w:val="004936B2"/>
    <w:rsid w:val="00494178"/>
    <w:rsid w:val="00494416"/>
    <w:rsid w:val="0049449D"/>
    <w:rsid w:val="00494541"/>
    <w:rsid w:val="00494F99"/>
    <w:rsid w:val="00494FA0"/>
    <w:rsid w:val="00495AA7"/>
    <w:rsid w:val="004A0C8F"/>
    <w:rsid w:val="004A1F13"/>
    <w:rsid w:val="004A28EA"/>
    <w:rsid w:val="004A30DE"/>
    <w:rsid w:val="004A3606"/>
    <w:rsid w:val="004A4B3F"/>
    <w:rsid w:val="004A4B48"/>
    <w:rsid w:val="004A5908"/>
    <w:rsid w:val="004A5F6F"/>
    <w:rsid w:val="004A6653"/>
    <w:rsid w:val="004A7998"/>
    <w:rsid w:val="004B0C31"/>
    <w:rsid w:val="004B1187"/>
    <w:rsid w:val="004B25F5"/>
    <w:rsid w:val="004B478E"/>
    <w:rsid w:val="004B54CF"/>
    <w:rsid w:val="004B57E8"/>
    <w:rsid w:val="004B5898"/>
    <w:rsid w:val="004B643B"/>
    <w:rsid w:val="004B785F"/>
    <w:rsid w:val="004C0F3E"/>
    <w:rsid w:val="004C1D5A"/>
    <w:rsid w:val="004C25B5"/>
    <w:rsid w:val="004C2B56"/>
    <w:rsid w:val="004C5199"/>
    <w:rsid w:val="004C7C2F"/>
    <w:rsid w:val="004D0AFB"/>
    <w:rsid w:val="004D1B79"/>
    <w:rsid w:val="004D234D"/>
    <w:rsid w:val="004D279F"/>
    <w:rsid w:val="004D28BB"/>
    <w:rsid w:val="004D313B"/>
    <w:rsid w:val="004D3C1C"/>
    <w:rsid w:val="004D421F"/>
    <w:rsid w:val="004D4456"/>
    <w:rsid w:val="004D4F4D"/>
    <w:rsid w:val="004D5532"/>
    <w:rsid w:val="004D5A86"/>
    <w:rsid w:val="004D5E42"/>
    <w:rsid w:val="004D68BA"/>
    <w:rsid w:val="004E0563"/>
    <w:rsid w:val="004E17E3"/>
    <w:rsid w:val="004E28E0"/>
    <w:rsid w:val="004E2912"/>
    <w:rsid w:val="004E2E67"/>
    <w:rsid w:val="004E3F1F"/>
    <w:rsid w:val="004E42AC"/>
    <w:rsid w:val="004E44EA"/>
    <w:rsid w:val="004E45F2"/>
    <w:rsid w:val="004E571E"/>
    <w:rsid w:val="004E6685"/>
    <w:rsid w:val="004E74CF"/>
    <w:rsid w:val="004E74E6"/>
    <w:rsid w:val="004E7784"/>
    <w:rsid w:val="004E78FA"/>
    <w:rsid w:val="004E7E4C"/>
    <w:rsid w:val="004F182A"/>
    <w:rsid w:val="004F222C"/>
    <w:rsid w:val="004F2AF5"/>
    <w:rsid w:val="004F2E1C"/>
    <w:rsid w:val="004F4A5A"/>
    <w:rsid w:val="004F55D8"/>
    <w:rsid w:val="004F57F0"/>
    <w:rsid w:val="004F66E1"/>
    <w:rsid w:val="004F7524"/>
    <w:rsid w:val="00500471"/>
    <w:rsid w:val="00500ED8"/>
    <w:rsid w:val="00501E9B"/>
    <w:rsid w:val="00502246"/>
    <w:rsid w:val="00510DFE"/>
    <w:rsid w:val="0051161C"/>
    <w:rsid w:val="005124E1"/>
    <w:rsid w:val="005139DC"/>
    <w:rsid w:val="00513B7A"/>
    <w:rsid w:val="00513F83"/>
    <w:rsid w:val="00514210"/>
    <w:rsid w:val="00514B02"/>
    <w:rsid w:val="005152BC"/>
    <w:rsid w:val="00515C5E"/>
    <w:rsid w:val="005165CF"/>
    <w:rsid w:val="00517B57"/>
    <w:rsid w:val="005204E3"/>
    <w:rsid w:val="005212C3"/>
    <w:rsid w:val="00521B59"/>
    <w:rsid w:val="00524297"/>
    <w:rsid w:val="00525D65"/>
    <w:rsid w:val="00525E1C"/>
    <w:rsid w:val="00526903"/>
    <w:rsid w:val="005273AD"/>
    <w:rsid w:val="005302EB"/>
    <w:rsid w:val="00532814"/>
    <w:rsid w:val="005330EA"/>
    <w:rsid w:val="005335F1"/>
    <w:rsid w:val="0053392A"/>
    <w:rsid w:val="00534549"/>
    <w:rsid w:val="00534A65"/>
    <w:rsid w:val="00534CD2"/>
    <w:rsid w:val="00536840"/>
    <w:rsid w:val="00536A79"/>
    <w:rsid w:val="00537559"/>
    <w:rsid w:val="00540522"/>
    <w:rsid w:val="00541418"/>
    <w:rsid w:val="0054301E"/>
    <w:rsid w:val="00544354"/>
    <w:rsid w:val="00546238"/>
    <w:rsid w:val="00546264"/>
    <w:rsid w:val="00546C77"/>
    <w:rsid w:val="005470F5"/>
    <w:rsid w:val="0054718F"/>
    <w:rsid w:val="005505B5"/>
    <w:rsid w:val="005505C4"/>
    <w:rsid w:val="00550A70"/>
    <w:rsid w:val="0055132D"/>
    <w:rsid w:val="00552974"/>
    <w:rsid w:val="00552CAA"/>
    <w:rsid w:val="00553141"/>
    <w:rsid w:val="005542A7"/>
    <w:rsid w:val="00554626"/>
    <w:rsid w:val="00554AB3"/>
    <w:rsid w:val="00554FD0"/>
    <w:rsid w:val="00557066"/>
    <w:rsid w:val="00557919"/>
    <w:rsid w:val="00560B7F"/>
    <w:rsid w:val="00561358"/>
    <w:rsid w:val="00561CFA"/>
    <w:rsid w:val="00561EAF"/>
    <w:rsid w:val="00566CFF"/>
    <w:rsid w:val="005670A7"/>
    <w:rsid w:val="00567986"/>
    <w:rsid w:val="00570587"/>
    <w:rsid w:val="005717A7"/>
    <w:rsid w:val="00571F1D"/>
    <w:rsid w:val="00572561"/>
    <w:rsid w:val="00572B54"/>
    <w:rsid w:val="00572E37"/>
    <w:rsid w:val="0057450D"/>
    <w:rsid w:val="00576ABD"/>
    <w:rsid w:val="005805E5"/>
    <w:rsid w:val="00581A2D"/>
    <w:rsid w:val="0058234A"/>
    <w:rsid w:val="005835BD"/>
    <w:rsid w:val="00583B16"/>
    <w:rsid w:val="00583B84"/>
    <w:rsid w:val="00583F2A"/>
    <w:rsid w:val="005840EF"/>
    <w:rsid w:val="0058695F"/>
    <w:rsid w:val="005912FC"/>
    <w:rsid w:val="00591350"/>
    <w:rsid w:val="00595A3C"/>
    <w:rsid w:val="00596358"/>
    <w:rsid w:val="00596F1E"/>
    <w:rsid w:val="005A3B40"/>
    <w:rsid w:val="005A4409"/>
    <w:rsid w:val="005A46E4"/>
    <w:rsid w:val="005A4A7C"/>
    <w:rsid w:val="005A51B1"/>
    <w:rsid w:val="005A598D"/>
    <w:rsid w:val="005A68AC"/>
    <w:rsid w:val="005A713C"/>
    <w:rsid w:val="005B0D3B"/>
    <w:rsid w:val="005B1325"/>
    <w:rsid w:val="005B169D"/>
    <w:rsid w:val="005B1E44"/>
    <w:rsid w:val="005B24CC"/>
    <w:rsid w:val="005B2CC3"/>
    <w:rsid w:val="005B4A8B"/>
    <w:rsid w:val="005B6196"/>
    <w:rsid w:val="005B6626"/>
    <w:rsid w:val="005B6AB1"/>
    <w:rsid w:val="005C0709"/>
    <w:rsid w:val="005C072E"/>
    <w:rsid w:val="005C13B0"/>
    <w:rsid w:val="005C1DA2"/>
    <w:rsid w:val="005C1DCF"/>
    <w:rsid w:val="005C4036"/>
    <w:rsid w:val="005C4560"/>
    <w:rsid w:val="005C4E7D"/>
    <w:rsid w:val="005C6EE2"/>
    <w:rsid w:val="005D03B7"/>
    <w:rsid w:val="005D0CAD"/>
    <w:rsid w:val="005D1720"/>
    <w:rsid w:val="005D2904"/>
    <w:rsid w:val="005D295F"/>
    <w:rsid w:val="005D2BF1"/>
    <w:rsid w:val="005D3892"/>
    <w:rsid w:val="005D4C8D"/>
    <w:rsid w:val="005D6CBE"/>
    <w:rsid w:val="005D708B"/>
    <w:rsid w:val="005D725B"/>
    <w:rsid w:val="005D7773"/>
    <w:rsid w:val="005D786F"/>
    <w:rsid w:val="005D7995"/>
    <w:rsid w:val="005E03B8"/>
    <w:rsid w:val="005E0882"/>
    <w:rsid w:val="005E102D"/>
    <w:rsid w:val="005E11A5"/>
    <w:rsid w:val="005E2257"/>
    <w:rsid w:val="005E24C9"/>
    <w:rsid w:val="005E2BF9"/>
    <w:rsid w:val="005E31A9"/>
    <w:rsid w:val="005E352E"/>
    <w:rsid w:val="005E518F"/>
    <w:rsid w:val="005E68DF"/>
    <w:rsid w:val="005E6D25"/>
    <w:rsid w:val="005E7272"/>
    <w:rsid w:val="005E7283"/>
    <w:rsid w:val="005E775E"/>
    <w:rsid w:val="005E7AB9"/>
    <w:rsid w:val="005E7ACC"/>
    <w:rsid w:val="005E7F41"/>
    <w:rsid w:val="005F041D"/>
    <w:rsid w:val="005F12F1"/>
    <w:rsid w:val="005F25DC"/>
    <w:rsid w:val="005F383C"/>
    <w:rsid w:val="005F43CA"/>
    <w:rsid w:val="005F4DAE"/>
    <w:rsid w:val="005F5343"/>
    <w:rsid w:val="005F5AD1"/>
    <w:rsid w:val="005F5E4B"/>
    <w:rsid w:val="005F68E8"/>
    <w:rsid w:val="005F770E"/>
    <w:rsid w:val="00601349"/>
    <w:rsid w:val="00601692"/>
    <w:rsid w:val="00601FE8"/>
    <w:rsid w:val="006036E0"/>
    <w:rsid w:val="006069A4"/>
    <w:rsid w:val="00607878"/>
    <w:rsid w:val="00607A16"/>
    <w:rsid w:val="00607A35"/>
    <w:rsid w:val="0061057A"/>
    <w:rsid w:val="00611080"/>
    <w:rsid w:val="00611CBD"/>
    <w:rsid w:val="00612145"/>
    <w:rsid w:val="006127F9"/>
    <w:rsid w:val="00612CC0"/>
    <w:rsid w:val="00613719"/>
    <w:rsid w:val="006143AD"/>
    <w:rsid w:val="00615AED"/>
    <w:rsid w:val="00616CEF"/>
    <w:rsid w:val="00617AD4"/>
    <w:rsid w:val="006207C6"/>
    <w:rsid w:val="00620917"/>
    <w:rsid w:val="00620C76"/>
    <w:rsid w:val="00621740"/>
    <w:rsid w:val="00621901"/>
    <w:rsid w:val="00621B22"/>
    <w:rsid w:val="00622380"/>
    <w:rsid w:val="00622578"/>
    <w:rsid w:val="00622B7C"/>
    <w:rsid w:val="00622B7D"/>
    <w:rsid w:val="00623330"/>
    <w:rsid w:val="0062345C"/>
    <w:rsid w:val="00624F86"/>
    <w:rsid w:val="00626B3C"/>
    <w:rsid w:val="00626DC9"/>
    <w:rsid w:val="0063020C"/>
    <w:rsid w:val="0063091A"/>
    <w:rsid w:val="00630CF7"/>
    <w:rsid w:val="006318AB"/>
    <w:rsid w:val="006324E7"/>
    <w:rsid w:val="006327BC"/>
    <w:rsid w:val="0063354F"/>
    <w:rsid w:val="00633B16"/>
    <w:rsid w:val="00634042"/>
    <w:rsid w:val="00634523"/>
    <w:rsid w:val="00634C06"/>
    <w:rsid w:val="00634D0A"/>
    <w:rsid w:val="00634DF3"/>
    <w:rsid w:val="006351B8"/>
    <w:rsid w:val="006352A3"/>
    <w:rsid w:val="00635463"/>
    <w:rsid w:val="00635639"/>
    <w:rsid w:val="00635ED7"/>
    <w:rsid w:val="00637388"/>
    <w:rsid w:val="006376E1"/>
    <w:rsid w:val="00643C23"/>
    <w:rsid w:val="00643D9A"/>
    <w:rsid w:val="00645282"/>
    <w:rsid w:val="00645296"/>
    <w:rsid w:val="00645C7B"/>
    <w:rsid w:val="00645F96"/>
    <w:rsid w:val="006467DD"/>
    <w:rsid w:val="00647EE3"/>
    <w:rsid w:val="00650BE8"/>
    <w:rsid w:val="00650E33"/>
    <w:rsid w:val="00651CC5"/>
    <w:rsid w:val="00652194"/>
    <w:rsid w:val="0065355C"/>
    <w:rsid w:val="00653D0A"/>
    <w:rsid w:val="00653E67"/>
    <w:rsid w:val="006573F9"/>
    <w:rsid w:val="0065767B"/>
    <w:rsid w:val="00660841"/>
    <w:rsid w:val="00660FBB"/>
    <w:rsid w:val="0066277D"/>
    <w:rsid w:val="00663913"/>
    <w:rsid w:val="00665395"/>
    <w:rsid w:val="00666FD4"/>
    <w:rsid w:val="00667043"/>
    <w:rsid w:val="0066744E"/>
    <w:rsid w:val="00667B64"/>
    <w:rsid w:val="00667F94"/>
    <w:rsid w:val="00670430"/>
    <w:rsid w:val="00671864"/>
    <w:rsid w:val="006749D8"/>
    <w:rsid w:val="00676775"/>
    <w:rsid w:val="00676E12"/>
    <w:rsid w:val="006774FB"/>
    <w:rsid w:val="0068091A"/>
    <w:rsid w:val="006825B2"/>
    <w:rsid w:val="00682D8D"/>
    <w:rsid w:val="00682EDA"/>
    <w:rsid w:val="00682EF0"/>
    <w:rsid w:val="00682FC1"/>
    <w:rsid w:val="00683EC9"/>
    <w:rsid w:val="00690956"/>
    <w:rsid w:val="00692F95"/>
    <w:rsid w:val="0069322C"/>
    <w:rsid w:val="00694276"/>
    <w:rsid w:val="0069457B"/>
    <w:rsid w:val="0069541B"/>
    <w:rsid w:val="0069707E"/>
    <w:rsid w:val="006972BE"/>
    <w:rsid w:val="006A03AF"/>
    <w:rsid w:val="006A0FAF"/>
    <w:rsid w:val="006A1E18"/>
    <w:rsid w:val="006A2A03"/>
    <w:rsid w:val="006A37C0"/>
    <w:rsid w:val="006A3DF7"/>
    <w:rsid w:val="006A4DFD"/>
    <w:rsid w:val="006A5B05"/>
    <w:rsid w:val="006A5DCC"/>
    <w:rsid w:val="006A6A51"/>
    <w:rsid w:val="006A6DA9"/>
    <w:rsid w:val="006A75CD"/>
    <w:rsid w:val="006B27E0"/>
    <w:rsid w:val="006B3C2B"/>
    <w:rsid w:val="006B4B7F"/>
    <w:rsid w:val="006B62AA"/>
    <w:rsid w:val="006B679E"/>
    <w:rsid w:val="006B7176"/>
    <w:rsid w:val="006B77FE"/>
    <w:rsid w:val="006C1B9D"/>
    <w:rsid w:val="006C2111"/>
    <w:rsid w:val="006C2A66"/>
    <w:rsid w:val="006C407E"/>
    <w:rsid w:val="006C40C8"/>
    <w:rsid w:val="006C4FBD"/>
    <w:rsid w:val="006C588A"/>
    <w:rsid w:val="006C5E6F"/>
    <w:rsid w:val="006C67D6"/>
    <w:rsid w:val="006C6BAD"/>
    <w:rsid w:val="006C7C99"/>
    <w:rsid w:val="006C7F5A"/>
    <w:rsid w:val="006D1E89"/>
    <w:rsid w:val="006D2507"/>
    <w:rsid w:val="006D2D35"/>
    <w:rsid w:val="006D2EE7"/>
    <w:rsid w:val="006D2FB5"/>
    <w:rsid w:val="006D2FBC"/>
    <w:rsid w:val="006D3590"/>
    <w:rsid w:val="006D4544"/>
    <w:rsid w:val="006D4A84"/>
    <w:rsid w:val="006D6197"/>
    <w:rsid w:val="006E0D4C"/>
    <w:rsid w:val="006E12B5"/>
    <w:rsid w:val="006E46A8"/>
    <w:rsid w:val="006E4920"/>
    <w:rsid w:val="006E4FE9"/>
    <w:rsid w:val="006E6ED7"/>
    <w:rsid w:val="006E7265"/>
    <w:rsid w:val="006E748D"/>
    <w:rsid w:val="006F0AE2"/>
    <w:rsid w:val="006F1D3F"/>
    <w:rsid w:val="006F28F0"/>
    <w:rsid w:val="006F4562"/>
    <w:rsid w:val="006F60C3"/>
    <w:rsid w:val="006F6B12"/>
    <w:rsid w:val="007005E9"/>
    <w:rsid w:val="0070062D"/>
    <w:rsid w:val="00700E08"/>
    <w:rsid w:val="00700FE4"/>
    <w:rsid w:val="007012EB"/>
    <w:rsid w:val="00706364"/>
    <w:rsid w:val="0070650A"/>
    <w:rsid w:val="00711A77"/>
    <w:rsid w:val="00711CD7"/>
    <w:rsid w:val="0071340B"/>
    <w:rsid w:val="00714A2A"/>
    <w:rsid w:val="00716F47"/>
    <w:rsid w:val="00716F5E"/>
    <w:rsid w:val="0071702F"/>
    <w:rsid w:val="00717AAB"/>
    <w:rsid w:val="00720741"/>
    <w:rsid w:val="0072078B"/>
    <w:rsid w:val="00721BF4"/>
    <w:rsid w:val="007222E5"/>
    <w:rsid w:val="007228A5"/>
    <w:rsid w:val="00723801"/>
    <w:rsid w:val="0072602F"/>
    <w:rsid w:val="00727B03"/>
    <w:rsid w:val="00730303"/>
    <w:rsid w:val="00730705"/>
    <w:rsid w:val="00730B00"/>
    <w:rsid w:val="00730D38"/>
    <w:rsid w:val="00730FD4"/>
    <w:rsid w:val="007324A0"/>
    <w:rsid w:val="007325F7"/>
    <w:rsid w:val="00734349"/>
    <w:rsid w:val="00734B4F"/>
    <w:rsid w:val="00734E29"/>
    <w:rsid w:val="007354C2"/>
    <w:rsid w:val="00735F81"/>
    <w:rsid w:val="0073621A"/>
    <w:rsid w:val="00737CF3"/>
    <w:rsid w:val="0073DA03"/>
    <w:rsid w:val="00741346"/>
    <w:rsid w:val="00741382"/>
    <w:rsid w:val="00741D2F"/>
    <w:rsid w:val="0074245C"/>
    <w:rsid w:val="00745AA9"/>
    <w:rsid w:val="00746B0A"/>
    <w:rsid w:val="00746CEA"/>
    <w:rsid w:val="0074702C"/>
    <w:rsid w:val="00747387"/>
    <w:rsid w:val="00747C5C"/>
    <w:rsid w:val="00747F15"/>
    <w:rsid w:val="007503AE"/>
    <w:rsid w:val="0075090A"/>
    <w:rsid w:val="00750D71"/>
    <w:rsid w:val="00750ED6"/>
    <w:rsid w:val="0075142D"/>
    <w:rsid w:val="0075263C"/>
    <w:rsid w:val="00754081"/>
    <w:rsid w:val="0075414C"/>
    <w:rsid w:val="007554EA"/>
    <w:rsid w:val="007557BC"/>
    <w:rsid w:val="00756E35"/>
    <w:rsid w:val="00757C95"/>
    <w:rsid w:val="00757FA5"/>
    <w:rsid w:val="00757FAF"/>
    <w:rsid w:val="00760026"/>
    <w:rsid w:val="00763405"/>
    <w:rsid w:val="00765BEA"/>
    <w:rsid w:val="007669DF"/>
    <w:rsid w:val="00767573"/>
    <w:rsid w:val="007678E2"/>
    <w:rsid w:val="0076A6C1"/>
    <w:rsid w:val="00770039"/>
    <w:rsid w:val="007704E6"/>
    <w:rsid w:val="00771282"/>
    <w:rsid w:val="00771A46"/>
    <w:rsid w:val="00772D95"/>
    <w:rsid w:val="00773AAF"/>
    <w:rsid w:val="007748A3"/>
    <w:rsid w:val="0077513B"/>
    <w:rsid w:val="0077673C"/>
    <w:rsid w:val="00782333"/>
    <w:rsid w:val="00782A7F"/>
    <w:rsid w:val="007856E7"/>
    <w:rsid w:val="0078710B"/>
    <w:rsid w:val="007871C4"/>
    <w:rsid w:val="00790146"/>
    <w:rsid w:val="00790FD1"/>
    <w:rsid w:val="00791376"/>
    <w:rsid w:val="00791C5D"/>
    <w:rsid w:val="00792834"/>
    <w:rsid w:val="00795CC5"/>
    <w:rsid w:val="007A0773"/>
    <w:rsid w:val="007A0D8A"/>
    <w:rsid w:val="007A24FE"/>
    <w:rsid w:val="007A27E0"/>
    <w:rsid w:val="007A4C72"/>
    <w:rsid w:val="007A4C7E"/>
    <w:rsid w:val="007A4E38"/>
    <w:rsid w:val="007A5B00"/>
    <w:rsid w:val="007A702D"/>
    <w:rsid w:val="007B1A05"/>
    <w:rsid w:val="007B1AD1"/>
    <w:rsid w:val="007B1B95"/>
    <w:rsid w:val="007B2CC4"/>
    <w:rsid w:val="007B33BC"/>
    <w:rsid w:val="007B47FF"/>
    <w:rsid w:val="007B4F3A"/>
    <w:rsid w:val="007B4FF4"/>
    <w:rsid w:val="007B562C"/>
    <w:rsid w:val="007B5EAA"/>
    <w:rsid w:val="007C079A"/>
    <w:rsid w:val="007C0C19"/>
    <w:rsid w:val="007C12D9"/>
    <w:rsid w:val="007C39E1"/>
    <w:rsid w:val="007C44E5"/>
    <w:rsid w:val="007C4A09"/>
    <w:rsid w:val="007C57A1"/>
    <w:rsid w:val="007C7CFD"/>
    <w:rsid w:val="007D198F"/>
    <w:rsid w:val="007D19C0"/>
    <w:rsid w:val="007D1EE5"/>
    <w:rsid w:val="007D2471"/>
    <w:rsid w:val="007D2CD7"/>
    <w:rsid w:val="007D3A8F"/>
    <w:rsid w:val="007D3D40"/>
    <w:rsid w:val="007D4335"/>
    <w:rsid w:val="007D5CC6"/>
    <w:rsid w:val="007D5E9B"/>
    <w:rsid w:val="007D5EDF"/>
    <w:rsid w:val="007D68C8"/>
    <w:rsid w:val="007D6A79"/>
    <w:rsid w:val="007D6FB7"/>
    <w:rsid w:val="007D77F6"/>
    <w:rsid w:val="007D7ADD"/>
    <w:rsid w:val="007D7C34"/>
    <w:rsid w:val="007D7F15"/>
    <w:rsid w:val="007E12D4"/>
    <w:rsid w:val="007E3AF4"/>
    <w:rsid w:val="007E4055"/>
    <w:rsid w:val="007E525F"/>
    <w:rsid w:val="007E53B4"/>
    <w:rsid w:val="007E5BC0"/>
    <w:rsid w:val="007E6994"/>
    <w:rsid w:val="007E7152"/>
    <w:rsid w:val="007F0A73"/>
    <w:rsid w:val="007F1CA7"/>
    <w:rsid w:val="007F1E9C"/>
    <w:rsid w:val="007F2D1D"/>
    <w:rsid w:val="007F5E45"/>
    <w:rsid w:val="007F5E65"/>
    <w:rsid w:val="007F5F79"/>
    <w:rsid w:val="007F6C0E"/>
    <w:rsid w:val="007F70DF"/>
    <w:rsid w:val="008003EA"/>
    <w:rsid w:val="008023D2"/>
    <w:rsid w:val="008039F3"/>
    <w:rsid w:val="00804333"/>
    <w:rsid w:val="008043BB"/>
    <w:rsid w:val="00805C03"/>
    <w:rsid w:val="008078CF"/>
    <w:rsid w:val="00810BF3"/>
    <w:rsid w:val="008111A1"/>
    <w:rsid w:val="00811265"/>
    <w:rsid w:val="0081140B"/>
    <w:rsid w:val="0081295F"/>
    <w:rsid w:val="00813DE0"/>
    <w:rsid w:val="0081425A"/>
    <w:rsid w:val="00814838"/>
    <w:rsid w:val="00814F23"/>
    <w:rsid w:val="008154AE"/>
    <w:rsid w:val="0081566D"/>
    <w:rsid w:val="008210B3"/>
    <w:rsid w:val="00821184"/>
    <w:rsid w:val="00821A08"/>
    <w:rsid w:val="008232CA"/>
    <w:rsid w:val="00823C2E"/>
    <w:rsid w:val="00824058"/>
    <w:rsid w:val="00824338"/>
    <w:rsid w:val="00824602"/>
    <w:rsid w:val="00824D01"/>
    <w:rsid w:val="008257C8"/>
    <w:rsid w:val="00825835"/>
    <w:rsid w:val="00825B92"/>
    <w:rsid w:val="00826232"/>
    <w:rsid w:val="008265B4"/>
    <w:rsid w:val="00826663"/>
    <w:rsid w:val="00827124"/>
    <w:rsid w:val="0083120B"/>
    <w:rsid w:val="00831977"/>
    <w:rsid w:val="00835644"/>
    <w:rsid w:val="00835FE9"/>
    <w:rsid w:val="00836AA3"/>
    <w:rsid w:val="008377D9"/>
    <w:rsid w:val="00837BE5"/>
    <w:rsid w:val="00840C8C"/>
    <w:rsid w:val="008411C9"/>
    <w:rsid w:val="00842A29"/>
    <w:rsid w:val="0084378C"/>
    <w:rsid w:val="008440C2"/>
    <w:rsid w:val="00844115"/>
    <w:rsid w:val="00845114"/>
    <w:rsid w:val="00846E17"/>
    <w:rsid w:val="00847468"/>
    <w:rsid w:val="00850571"/>
    <w:rsid w:val="008505B0"/>
    <w:rsid w:val="008506D1"/>
    <w:rsid w:val="008511A4"/>
    <w:rsid w:val="00853E3F"/>
    <w:rsid w:val="00855076"/>
    <w:rsid w:val="00855643"/>
    <w:rsid w:val="00855EBF"/>
    <w:rsid w:val="008563BC"/>
    <w:rsid w:val="00856DDE"/>
    <w:rsid w:val="00857C66"/>
    <w:rsid w:val="0086067A"/>
    <w:rsid w:val="00860ACE"/>
    <w:rsid w:val="00861562"/>
    <w:rsid w:val="008615C3"/>
    <w:rsid w:val="0086293B"/>
    <w:rsid w:val="00862E46"/>
    <w:rsid w:val="00864FB0"/>
    <w:rsid w:val="008708D7"/>
    <w:rsid w:val="00871DB8"/>
    <w:rsid w:val="0087241D"/>
    <w:rsid w:val="00873153"/>
    <w:rsid w:val="008737B6"/>
    <w:rsid w:val="00873EC4"/>
    <w:rsid w:val="00875670"/>
    <w:rsid w:val="00876FA1"/>
    <w:rsid w:val="008770FA"/>
    <w:rsid w:val="00877896"/>
    <w:rsid w:val="00882DAD"/>
    <w:rsid w:val="00883351"/>
    <w:rsid w:val="00884974"/>
    <w:rsid w:val="00884BB1"/>
    <w:rsid w:val="0088597B"/>
    <w:rsid w:val="008860BC"/>
    <w:rsid w:val="00887B46"/>
    <w:rsid w:val="00887E05"/>
    <w:rsid w:val="00890F3A"/>
    <w:rsid w:val="0089245F"/>
    <w:rsid w:val="008924E8"/>
    <w:rsid w:val="00892A60"/>
    <w:rsid w:val="00892B21"/>
    <w:rsid w:val="00892F2E"/>
    <w:rsid w:val="008935EB"/>
    <w:rsid w:val="00893A02"/>
    <w:rsid w:val="00893D68"/>
    <w:rsid w:val="00895325"/>
    <w:rsid w:val="00896336"/>
    <w:rsid w:val="0089661F"/>
    <w:rsid w:val="00896F0A"/>
    <w:rsid w:val="00897426"/>
    <w:rsid w:val="008A0EC2"/>
    <w:rsid w:val="008A12C2"/>
    <w:rsid w:val="008A171A"/>
    <w:rsid w:val="008A34A0"/>
    <w:rsid w:val="008A67B2"/>
    <w:rsid w:val="008B0762"/>
    <w:rsid w:val="008B20AF"/>
    <w:rsid w:val="008B2115"/>
    <w:rsid w:val="008B31E7"/>
    <w:rsid w:val="008B4367"/>
    <w:rsid w:val="008B440B"/>
    <w:rsid w:val="008B4D89"/>
    <w:rsid w:val="008B53D6"/>
    <w:rsid w:val="008B5CE6"/>
    <w:rsid w:val="008B6307"/>
    <w:rsid w:val="008B7446"/>
    <w:rsid w:val="008B7970"/>
    <w:rsid w:val="008C0C51"/>
    <w:rsid w:val="008C114A"/>
    <w:rsid w:val="008C1D5A"/>
    <w:rsid w:val="008C205A"/>
    <w:rsid w:val="008C2739"/>
    <w:rsid w:val="008C46AD"/>
    <w:rsid w:val="008C4FD6"/>
    <w:rsid w:val="008C549B"/>
    <w:rsid w:val="008C6FDE"/>
    <w:rsid w:val="008C7166"/>
    <w:rsid w:val="008D004E"/>
    <w:rsid w:val="008D01E9"/>
    <w:rsid w:val="008D0829"/>
    <w:rsid w:val="008D18F6"/>
    <w:rsid w:val="008D1BD1"/>
    <w:rsid w:val="008D250B"/>
    <w:rsid w:val="008D2B04"/>
    <w:rsid w:val="008D2FB3"/>
    <w:rsid w:val="008D41F2"/>
    <w:rsid w:val="008D41F3"/>
    <w:rsid w:val="008D446E"/>
    <w:rsid w:val="008D5253"/>
    <w:rsid w:val="008D5B00"/>
    <w:rsid w:val="008D61C4"/>
    <w:rsid w:val="008D6751"/>
    <w:rsid w:val="008D67F7"/>
    <w:rsid w:val="008D74BC"/>
    <w:rsid w:val="008D7AA2"/>
    <w:rsid w:val="008D7BC9"/>
    <w:rsid w:val="008E0B4D"/>
    <w:rsid w:val="008E256B"/>
    <w:rsid w:val="008E2F31"/>
    <w:rsid w:val="008E2FE3"/>
    <w:rsid w:val="008E3B96"/>
    <w:rsid w:val="008E3B9E"/>
    <w:rsid w:val="008E3E2E"/>
    <w:rsid w:val="008E418B"/>
    <w:rsid w:val="008E4CDD"/>
    <w:rsid w:val="008E6D89"/>
    <w:rsid w:val="008E713D"/>
    <w:rsid w:val="008E7E8A"/>
    <w:rsid w:val="008F0480"/>
    <w:rsid w:val="008F088A"/>
    <w:rsid w:val="008F1363"/>
    <w:rsid w:val="008F180B"/>
    <w:rsid w:val="008F1ADE"/>
    <w:rsid w:val="008F310A"/>
    <w:rsid w:val="008F3772"/>
    <w:rsid w:val="008F3FD1"/>
    <w:rsid w:val="008F4037"/>
    <w:rsid w:val="008F4658"/>
    <w:rsid w:val="008F48B9"/>
    <w:rsid w:val="008F4CBA"/>
    <w:rsid w:val="008F5B88"/>
    <w:rsid w:val="008F64B3"/>
    <w:rsid w:val="008F68DC"/>
    <w:rsid w:val="008F7403"/>
    <w:rsid w:val="00900281"/>
    <w:rsid w:val="0090077A"/>
    <w:rsid w:val="009007E7"/>
    <w:rsid w:val="00901C51"/>
    <w:rsid w:val="009043C7"/>
    <w:rsid w:val="009049BC"/>
    <w:rsid w:val="009056CE"/>
    <w:rsid w:val="00905A8F"/>
    <w:rsid w:val="009105AE"/>
    <w:rsid w:val="00910B2F"/>
    <w:rsid w:val="00910B68"/>
    <w:rsid w:val="00913025"/>
    <w:rsid w:val="0091350B"/>
    <w:rsid w:val="00914258"/>
    <w:rsid w:val="009156CC"/>
    <w:rsid w:val="00916927"/>
    <w:rsid w:val="00916B62"/>
    <w:rsid w:val="009170B3"/>
    <w:rsid w:val="009209A5"/>
    <w:rsid w:val="009213EA"/>
    <w:rsid w:val="00921412"/>
    <w:rsid w:val="00921A80"/>
    <w:rsid w:val="00921D10"/>
    <w:rsid w:val="00921DF0"/>
    <w:rsid w:val="009230A7"/>
    <w:rsid w:val="00923CC9"/>
    <w:rsid w:val="00924373"/>
    <w:rsid w:val="009252B9"/>
    <w:rsid w:val="009257B2"/>
    <w:rsid w:val="009257BB"/>
    <w:rsid w:val="00925B9A"/>
    <w:rsid w:val="0092663A"/>
    <w:rsid w:val="00926A71"/>
    <w:rsid w:val="00927594"/>
    <w:rsid w:val="00927A57"/>
    <w:rsid w:val="00927ACE"/>
    <w:rsid w:val="009307ED"/>
    <w:rsid w:val="00931496"/>
    <w:rsid w:val="00931CAD"/>
    <w:rsid w:val="0093251B"/>
    <w:rsid w:val="00932648"/>
    <w:rsid w:val="00933EF6"/>
    <w:rsid w:val="00934226"/>
    <w:rsid w:val="00934839"/>
    <w:rsid w:val="00934B6E"/>
    <w:rsid w:val="00935072"/>
    <w:rsid w:val="00935364"/>
    <w:rsid w:val="009355D9"/>
    <w:rsid w:val="009373AD"/>
    <w:rsid w:val="00937783"/>
    <w:rsid w:val="00937A69"/>
    <w:rsid w:val="00940628"/>
    <w:rsid w:val="009409CD"/>
    <w:rsid w:val="00940D36"/>
    <w:rsid w:val="009412E0"/>
    <w:rsid w:val="00941B45"/>
    <w:rsid w:val="009425DA"/>
    <w:rsid w:val="0094340B"/>
    <w:rsid w:val="00943882"/>
    <w:rsid w:val="00944080"/>
    <w:rsid w:val="00944FD9"/>
    <w:rsid w:val="009452D9"/>
    <w:rsid w:val="00945432"/>
    <w:rsid w:val="00945AA7"/>
    <w:rsid w:val="00946202"/>
    <w:rsid w:val="00947306"/>
    <w:rsid w:val="009504B4"/>
    <w:rsid w:val="00950863"/>
    <w:rsid w:val="009512A0"/>
    <w:rsid w:val="00951E10"/>
    <w:rsid w:val="00952680"/>
    <w:rsid w:val="009529EB"/>
    <w:rsid w:val="00953302"/>
    <w:rsid w:val="00953D3B"/>
    <w:rsid w:val="00954FD1"/>
    <w:rsid w:val="0095556A"/>
    <w:rsid w:val="00956BFC"/>
    <w:rsid w:val="00956DED"/>
    <w:rsid w:val="009572F8"/>
    <w:rsid w:val="00957963"/>
    <w:rsid w:val="009609A5"/>
    <w:rsid w:val="009616B2"/>
    <w:rsid w:val="00961CD8"/>
    <w:rsid w:val="009623C1"/>
    <w:rsid w:val="0096262C"/>
    <w:rsid w:val="0096298F"/>
    <w:rsid w:val="00962994"/>
    <w:rsid w:val="00963371"/>
    <w:rsid w:val="00963DAB"/>
    <w:rsid w:val="00964A9E"/>
    <w:rsid w:val="00964CF7"/>
    <w:rsid w:val="0096569E"/>
    <w:rsid w:val="0096635D"/>
    <w:rsid w:val="00966942"/>
    <w:rsid w:val="00966BBB"/>
    <w:rsid w:val="00967D79"/>
    <w:rsid w:val="00970D42"/>
    <w:rsid w:val="00970F02"/>
    <w:rsid w:val="00971F48"/>
    <w:rsid w:val="00972BEB"/>
    <w:rsid w:val="009732A9"/>
    <w:rsid w:val="009733FD"/>
    <w:rsid w:val="00973A57"/>
    <w:rsid w:val="009748E4"/>
    <w:rsid w:val="009751C0"/>
    <w:rsid w:val="00976445"/>
    <w:rsid w:val="00980120"/>
    <w:rsid w:val="009805B1"/>
    <w:rsid w:val="00982B9F"/>
    <w:rsid w:val="0098408A"/>
    <w:rsid w:val="00984820"/>
    <w:rsid w:val="00985B2B"/>
    <w:rsid w:val="00985BAE"/>
    <w:rsid w:val="00985DAA"/>
    <w:rsid w:val="0098693A"/>
    <w:rsid w:val="00986A83"/>
    <w:rsid w:val="00986E8B"/>
    <w:rsid w:val="009870C0"/>
    <w:rsid w:val="0098754B"/>
    <w:rsid w:val="00990568"/>
    <w:rsid w:val="009939C0"/>
    <w:rsid w:val="00994381"/>
    <w:rsid w:val="00996282"/>
    <w:rsid w:val="009964F8"/>
    <w:rsid w:val="009A27F9"/>
    <w:rsid w:val="009A416C"/>
    <w:rsid w:val="009A4FBD"/>
    <w:rsid w:val="009A56F4"/>
    <w:rsid w:val="009A5A01"/>
    <w:rsid w:val="009A5DD7"/>
    <w:rsid w:val="009A7C85"/>
    <w:rsid w:val="009B0410"/>
    <w:rsid w:val="009B1177"/>
    <w:rsid w:val="009B3DDE"/>
    <w:rsid w:val="009B49FE"/>
    <w:rsid w:val="009B4AE0"/>
    <w:rsid w:val="009B4B3C"/>
    <w:rsid w:val="009B55A3"/>
    <w:rsid w:val="009B55B7"/>
    <w:rsid w:val="009B5987"/>
    <w:rsid w:val="009B7BBC"/>
    <w:rsid w:val="009C030D"/>
    <w:rsid w:val="009C3ED0"/>
    <w:rsid w:val="009C4093"/>
    <w:rsid w:val="009C4524"/>
    <w:rsid w:val="009C499B"/>
    <w:rsid w:val="009C650F"/>
    <w:rsid w:val="009C6AB0"/>
    <w:rsid w:val="009C79FC"/>
    <w:rsid w:val="009D060C"/>
    <w:rsid w:val="009D19D4"/>
    <w:rsid w:val="009D246A"/>
    <w:rsid w:val="009D2D92"/>
    <w:rsid w:val="009D646A"/>
    <w:rsid w:val="009D7DBB"/>
    <w:rsid w:val="009D7F16"/>
    <w:rsid w:val="009E0036"/>
    <w:rsid w:val="009E07BF"/>
    <w:rsid w:val="009E114D"/>
    <w:rsid w:val="009E1C56"/>
    <w:rsid w:val="009E2450"/>
    <w:rsid w:val="009E35CB"/>
    <w:rsid w:val="009E39A6"/>
    <w:rsid w:val="009E436A"/>
    <w:rsid w:val="009E4CDA"/>
    <w:rsid w:val="009E58B0"/>
    <w:rsid w:val="009F0091"/>
    <w:rsid w:val="009F15FA"/>
    <w:rsid w:val="009F2ED7"/>
    <w:rsid w:val="009F33D8"/>
    <w:rsid w:val="009F364B"/>
    <w:rsid w:val="009F42E0"/>
    <w:rsid w:val="00A01E5B"/>
    <w:rsid w:val="00A02242"/>
    <w:rsid w:val="00A03BAD"/>
    <w:rsid w:val="00A04225"/>
    <w:rsid w:val="00A04B9D"/>
    <w:rsid w:val="00A05461"/>
    <w:rsid w:val="00A071F3"/>
    <w:rsid w:val="00A0763F"/>
    <w:rsid w:val="00A07BBC"/>
    <w:rsid w:val="00A07F39"/>
    <w:rsid w:val="00A10374"/>
    <w:rsid w:val="00A10564"/>
    <w:rsid w:val="00A10708"/>
    <w:rsid w:val="00A11809"/>
    <w:rsid w:val="00A11AF4"/>
    <w:rsid w:val="00A11BF3"/>
    <w:rsid w:val="00A11D0A"/>
    <w:rsid w:val="00A11D55"/>
    <w:rsid w:val="00A120B6"/>
    <w:rsid w:val="00A129D7"/>
    <w:rsid w:val="00A12F82"/>
    <w:rsid w:val="00A14556"/>
    <w:rsid w:val="00A14FE5"/>
    <w:rsid w:val="00A15879"/>
    <w:rsid w:val="00A1597B"/>
    <w:rsid w:val="00A15E44"/>
    <w:rsid w:val="00A1631E"/>
    <w:rsid w:val="00A17E2E"/>
    <w:rsid w:val="00A2039D"/>
    <w:rsid w:val="00A20860"/>
    <w:rsid w:val="00A21514"/>
    <w:rsid w:val="00A22380"/>
    <w:rsid w:val="00A22D20"/>
    <w:rsid w:val="00A23341"/>
    <w:rsid w:val="00A24AAF"/>
    <w:rsid w:val="00A259C1"/>
    <w:rsid w:val="00A263F3"/>
    <w:rsid w:val="00A2738D"/>
    <w:rsid w:val="00A27A2B"/>
    <w:rsid w:val="00A304B6"/>
    <w:rsid w:val="00A30518"/>
    <w:rsid w:val="00A31205"/>
    <w:rsid w:val="00A3136D"/>
    <w:rsid w:val="00A31609"/>
    <w:rsid w:val="00A31952"/>
    <w:rsid w:val="00A31C9D"/>
    <w:rsid w:val="00A322AC"/>
    <w:rsid w:val="00A365DA"/>
    <w:rsid w:val="00A3699F"/>
    <w:rsid w:val="00A37150"/>
    <w:rsid w:val="00A37D25"/>
    <w:rsid w:val="00A37F7D"/>
    <w:rsid w:val="00A411CE"/>
    <w:rsid w:val="00A42ACB"/>
    <w:rsid w:val="00A431A5"/>
    <w:rsid w:val="00A43E1E"/>
    <w:rsid w:val="00A4669E"/>
    <w:rsid w:val="00A4769E"/>
    <w:rsid w:val="00A52D1F"/>
    <w:rsid w:val="00A52EF8"/>
    <w:rsid w:val="00A6028A"/>
    <w:rsid w:val="00A60589"/>
    <w:rsid w:val="00A621E2"/>
    <w:rsid w:val="00A62F11"/>
    <w:rsid w:val="00A63309"/>
    <w:rsid w:val="00A633B0"/>
    <w:rsid w:val="00A63BD8"/>
    <w:rsid w:val="00A6485E"/>
    <w:rsid w:val="00A6549F"/>
    <w:rsid w:val="00A65A01"/>
    <w:rsid w:val="00A664FD"/>
    <w:rsid w:val="00A67418"/>
    <w:rsid w:val="00A71707"/>
    <w:rsid w:val="00A7196A"/>
    <w:rsid w:val="00A72BFA"/>
    <w:rsid w:val="00A737A4"/>
    <w:rsid w:val="00A7554F"/>
    <w:rsid w:val="00A777CC"/>
    <w:rsid w:val="00A81138"/>
    <w:rsid w:val="00A8142A"/>
    <w:rsid w:val="00A82BE7"/>
    <w:rsid w:val="00A82D42"/>
    <w:rsid w:val="00A83D0F"/>
    <w:rsid w:val="00A83E7E"/>
    <w:rsid w:val="00A85BD5"/>
    <w:rsid w:val="00A87684"/>
    <w:rsid w:val="00A877D5"/>
    <w:rsid w:val="00A87BCE"/>
    <w:rsid w:val="00A90A97"/>
    <w:rsid w:val="00A92C37"/>
    <w:rsid w:val="00A93194"/>
    <w:rsid w:val="00A95FB2"/>
    <w:rsid w:val="00A96505"/>
    <w:rsid w:val="00A969CF"/>
    <w:rsid w:val="00A96D69"/>
    <w:rsid w:val="00A9703E"/>
    <w:rsid w:val="00A97176"/>
    <w:rsid w:val="00A97189"/>
    <w:rsid w:val="00A97E05"/>
    <w:rsid w:val="00AA080D"/>
    <w:rsid w:val="00AA0957"/>
    <w:rsid w:val="00AA1166"/>
    <w:rsid w:val="00AA1433"/>
    <w:rsid w:val="00AA1DF4"/>
    <w:rsid w:val="00AA35A8"/>
    <w:rsid w:val="00AA3EF3"/>
    <w:rsid w:val="00AA48FA"/>
    <w:rsid w:val="00AA5369"/>
    <w:rsid w:val="00AA59FB"/>
    <w:rsid w:val="00AA6D79"/>
    <w:rsid w:val="00AA7D7C"/>
    <w:rsid w:val="00AB0853"/>
    <w:rsid w:val="00AB0B86"/>
    <w:rsid w:val="00AB106C"/>
    <w:rsid w:val="00AB147B"/>
    <w:rsid w:val="00AB1B9F"/>
    <w:rsid w:val="00AB1C13"/>
    <w:rsid w:val="00AB2680"/>
    <w:rsid w:val="00AB27F0"/>
    <w:rsid w:val="00AB43DE"/>
    <w:rsid w:val="00AB4B88"/>
    <w:rsid w:val="00AB4D34"/>
    <w:rsid w:val="00AB6411"/>
    <w:rsid w:val="00AB7213"/>
    <w:rsid w:val="00AB741A"/>
    <w:rsid w:val="00AB7A83"/>
    <w:rsid w:val="00AB7B63"/>
    <w:rsid w:val="00AC0E4E"/>
    <w:rsid w:val="00AC0E60"/>
    <w:rsid w:val="00AC1208"/>
    <w:rsid w:val="00AC1C20"/>
    <w:rsid w:val="00AC2A75"/>
    <w:rsid w:val="00AC4223"/>
    <w:rsid w:val="00AC5EC4"/>
    <w:rsid w:val="00AC5FB2"/>
    <w:rsid w:val="00AC73DC"/>
    <w:rsid w:val="00AC7617"/>
    <w:rsid w:val="00AD14DD"/>
    <w:rsid w:val="00AD168D"/>
    <w:rsid w:val="00AD25CC"/>
    <w:rsid w:val="00AD3E6D"/>
    <w:rsid w:val="00AD590F"/>
    <w:rsid w:val="00AD63E5"/>
    <w:rsid w:val="00AD6C0D"/>
    <w:rsid w:val="00AD6C57"/>
    <w:rsid w:val="00AE0168"/>
    <w:rsid w:val="00AE027F"/>
    <w:rsid w:val="00AE0357"/>
    <w:rsid w:val="00AE1CF3"/>
    <w:rsid w:val="00AE297A"/>
    <w:rsid w:val="00AE2B46"/>
    <w:rsid w:val="00AE35E7"/>
    <w:rsid w:val="00AE3DC9"/>
    <w:rsid w:val="00AE4197"/>
    <w:rsid w:val="00AE4FCB"/>
    <w:rsid w:val="00AE53DF"/>
    <w:rsid w:val="00AE562D"/>
    <w:rsid w:val="00AE626E"/>
    <w:rsid w:val="00AE7552"/>
    <w:rsid w:val="00AF33B4"/>
    <w:rsid w:val="00AF51C1"/>
    <w:rsid w:val="00AF5AEF"/>
    <w:rsid w:val="00AF5C52"/>
    <w:rsid w:val="00AF6D16"/>
    <w:rsid w:val="00AF6D3B"/>
    <w:rsid w:val="00AF6FF1"/>
    <w:rsid w:val="00B00A4B"/>
    <w:rsid w:val="00B017BF"/>
    <w:rsid w:val="00B017E5"/>
    <w:rsid w:val="00B0184E"/>
    <w:rsid w:val="00B02BE9"/>
    <w:rsid w:val="00B0345D"/>
    <w:rsid w:val="00B034A8"/>
    <w:rsid w:val="00B03727"/>
    <w:rsid w:val="00B03CAA"/>
    <w:rsid w:val="00B04123"/>
    <w:rsid w:val="00B0423F"/>
    <w:rsid w:val="00B0441F"/>
    <w:rsid w:val="00B05055"/>
    <w:rsid w:val="00B06457"/>
    <w:rsid w:val="00B06922"/>
    <w:rsid w:val="00B070B1"/>
    <w:rsid w:val="00B070DA"/>
    <w:rsid w:val="00B07878"/>
    <w:rsid w:val="00B07885"/>
    <w:rsid w:val="00B07F16"/>
    <w:rsid w:val="00B12635"/>
    <w:rsid w:val="00B138BD"/>
    <w:rsid w:val="00B13CDA"/>
    <w:rsid w:val="00B155E0"/>
    <w:rsid w:val="00B1678B"/>
    <w:rsid w:val="00B20265"/>
    <w:rsid w:val="00B20690"/>
    <w:rsid w:val="00B20F64"/>
    <w:rsid w:val="00B21F0C"/>
    <w:rsid w:val="00B22BDA"/>
    <w:rsid w:val="00B23FEA"/>
    <w:rsid w:val="00B24777"/>
    <w:rsid w:val="00B25071"/>
    <w:rsid w:val="00B2548A"/>
    <w:rsid w:val="00B25596"/>
    <w:rsid w:val="00B255BB"/>
    <w:rsid w:val="00B258B5"/>
    <w:rsid w:val="00B26653"/>
    <w:rsid w:val="00B277FE"/>
    <w:rsid w:val="00B3160D"/>
    <w:rsid w:val="00B31B8E"/>
    <w:rsid w:val="00B31F04"/>
    <w:rsid w:val="00B3213A"/>
    <w:rsid w:val="00B32B9E"/>
    <w:rsid w:val="00B33679"/>
    <w:rsid w:val="00B338A8"/>
    <w:rsid w:val="00B341F0"/>
    <w:rsid w:val="00B36A07"/>
    <w:rsid w:val="00B37072"/>
    <w:rsid w:val="00B40669"/>
    <w:rsid w:val="00B406A2"/>
    <w:rsid w:val="00B42685"/>
    <w:rsid w:val="00B42AFB"/>
    <w:rsid w:val="00B439D7"/>
    <w:rsid w:val="00B44001"/>
    <w:rsid w:val="00B471B9"/>
    <w:rsid w:val="00B47923"/>
    <w:rsid w:val="00B47D74"/>
    <w:rsid w:val="00B50348"/>
    <w:rsid w:val="00B51639"/>
    <w:rsid w:val="00B51739"/>
    <w:rsid w:val="00B518C4"/>
    <w:rsid w:val="00B51E11"/>
    <w:rsid w:val="00B51E81"/>
    <w:rsid w:val="00B53251"/>
    <w:rsid w:val="00B55D1C"/>
    <w:rsid w:val="00B5611F"/>
    <w:rsid w:val="00B56E6C"/>
    <w:rsid w:val="00B57A94"/>
    <w:rsid w:val="00B60C33"/>
    <w:rsid w:val="00B61960"/>
    <w:rsid w:val="00B620D6"/>
    <w:rsid w:val="00B633F1"/>
    <w:rsid w:val="00B63DD3"/>
    <w:rsid w:val="00B65B45"/>
    <w:rsid w:val="00B66E7B"/>
    <w:rsid w:val="00B702AD"/>
    <w:rsid w:val="00B70411"/>
    <w:rsid w:val="00B72A41"/>
    <w:rsid w:val="00B72C80"/>
    <w:rsid w:val="00B7409C"/>
    <w:rsid w:val="00B740CB"/>
    <w:rsid w:val="00B74C0D"/>
    <w:rsid w:val="00B75292"/>
    <w:rsid w:val="00B768A4"/>
    <w:rsid w:val="00B80262"/>
    <w:rsid w:val="00B80703"/>
    <w:rsid w:val="00B81CE4"/>
    <w:rsid w:val="00B81DAD"/>
    <w:rsid w:val="00B8411A"/>
    <w:rsid w:val="00B8453F"/>
    <w:rsid w:val="00B84814"/>
    <w:rsid w:val="00B84F94"/>
    <w:rsid w:val="00B85473"/>
    <w:rsid w:val="00B86C53"/>
    <w:rsid w:val="00B87636"/>
    <w:rsid w:val="00B90636"/>
    <w:rsid w:val="00B9069C"/>
    <w:rsid w:val="00B912FB"/>
    <w:rsid w:val="00B92299"/>
    <w:rsid w:val="00B9655B"/>
    <w:rsid w:val="00B96AC9"/>
    <w:rsid w:val="00B96AE0"/>
    <w:rsid w:val="00B96E50"/>
    <w:rsid w:val="00BA0DE1"/>
    <w:rsid w:val="00BA1582"/>
    <w:rsid w:val="00BA2E0B"/>
    <w:rsid w:val="00BA4208"/>
    <w:rsid w:val="00BA4779"/>
    <w:rsid w:val="00BA4E7B"/>
    <w:rsid w:val="00BA55E3"/>
    <w:rsid w:val="00BA5609"/>
    <w:rsid w:val="00BA5DB1"/>
    <w:rsid w:val="00BA6216"/>
    <w:rsid w:val="00BA6B95"/>
    <w:rsid w:val="00BA6E30"/>
    <w:rsid w:val="00BA7997"/>
    <w:rsid w:val="00BB0BE9"/>
    <w:rsid w:val="00BB19F5"/>
    <w:rsid w:val="00BB2CC2"/>
    <w:rsid w:val="00BB2E5D"/>
    <w:rsid w:val="00BB34ED"/>
    <w:rsid w:val="00BB49C4"/>
    <w:rsid w:val="00BB5BE6"/>
    <w:rsid w:val="00BB6269"/>
    <w:rsid w:val="00BC0C64"/>
    <w:rsid w:val="00BC1953"/>
    <w:rsid w:val="00BC4194"/>
    <w:rsid w:val="00BC4371"/>
    <w:rsid w:val="00BC43AB"/>
    <w:rsid w:val="00BC4461"/>
    <w:rsid w:val="00BC5B5E"/>
    <w:rsid w:val="00BD0AFA"/>
    <w:rsid w:val="00BD0F7B"/>
    <w:rsid w:val="00BD1572"/>
    <w:rsid w:val="00BD20EF"/>
    <w:rsid w:val="00BD2BE1"/>
    <w:rsid w:val="00BD411B"/>
    <w:rsid w:val="00BD43D8"/>
    <w:rsid w:val="00BD5C74"/>
    <w:rsid w:val="00BD77C0"/>
    <w:rsid w:val="00BE1863"/>
    <w:rsid w:val="00BE1D15"/>
    <w:rsid w:val="00BE3929"/>
    <w:rsid w:val="00BE3FED"/>
    <w:rsid w:val="00BE44DA"/>
    <w:rsid w:val="00BE5968"/>
    <w:rsid w:val="00BE5BAA"/>
    <w:rsid w:val="00BE5D01"/>
    <w:rsid w:val="00BE6EBF"/>
    <w:rsid w:val="00BE7C11"/>
    <w:rsid w:val="00BE7E3A"/>
    <w:rsid w:val="00BF0D7D"/>
    <w:rsid w:val="00BF15F7"/>
    <w:rsid w:val="00BF3139"/>
    <w:rsid w:val="00BF3CBC"/>
    <w:rsid w:val="00BF3DBB"/>
    <w:rsid w:val="00BF3DE5"/>
    <w:rsid w:val="00BF5200"/>
    <w:rsid w:val="00BF5679"/>
    <w:rsid w:val="00BF5720"/>
    <w:rsid w:val="00BF62A2"/>
    <w:rsid w:val="00BF707D"/>
    <w:rsid w:val="00BF7E1B"/>
    <w:rsid w:val="00C01F4F"/>
    <w:rsid w:val="00C03ABE"/>
    <w:rsid w:val="00C03B11"/>
    <w:rsid w:val="00C03B8F"/>
    <w:rsid w:val="00C0565B"/>
    <w:rsid w:val="00C056ED"/>
    <w:rsid w:val="00C06B66"/>
    <w:rsid w:val="00C06F1B"/>
    <w:rsid w:val="00C07034"/>
    <w:rsid w:val="00C114E9"/>
    <w:rsid w:val="00C12F71"/>
    <w:rsid w:val="00C1352F"/>
    <w:rsid w:val="00C135D6"/>
    <w:rsid w:val="00C15AA5"/>
    <w:rsid w:val="00C15BEB"/>
    <w:rsid w:val="00C15C4A"/>
    <w:rsid w:val="00C163A1"/>
    <w:rsid w:val="00C1662F"/>
    <w:rsid w:val="00C168A8"/>
    <w:rsid w:val="00C2086B"/>
    <w:rsid w:val="00C2115D"/>
    <w:rsid w:val="00C21754"/>
    <w:rsid w:val="00C221C0"/>
    <w:rsid w:val="00C2285D"/>
    <w:rsid w:val="00C23627"/>
    <w:rsid w:val="00C2453B"/>
    <w:rsid w:val="00C24861"/>
    <w:rsid w:val="00C2488F"/>
    <w:rsid w:val="00C24BAF"/>
    <w:rsid w:val="00C2500D"/>
    <w:rsid w:val="00C25151"/>
    <w:rsid w:val="00C259EC"/>
    <w:rsid w:val="00C260C5"/>
    <w:rsid w:val="00C30290"/>
    <w:rsid w:val="00C3051F"/>
    <w:rsid w:val="00C31B6E"/>
    <w:rsid w:val="00C31ECA"/>
    <w:rsid w:val="00C3217F"/>
    <w:rsid w:val="00C32F63"/>
    <w:rsid w:val="00C33D8C"/>
    <w:rsid w:val="00C33E2E"/>
    <w:rsid w:val="00C33F95"/>
    <w:rsid w:val="00C344A0"/>
    <w:rsid w:val="00C34EAD"/>
    <w:rsid w:val="00C350C8"/>
    <w:rsid w:val="00C40E24"/>
    <w:rsid w:val="00C41516"/>
    <w:rsid w:val="00C41B35"/>
    <w:rsid w:val="00C43751"/>
    <w:rsid w:val="00C444C5"/>
    <w:rsid w:val="00C44700"/>
    <w:rsid w:val="00C44EAE"/>
    <w:rsid w:val="00C45E9B"/>
    <w:rsid w:val="00C46215"/>
    <w:rsid w:val="00C46576"/>
    <w:rsid w:val="00C46F23"/>
    <w:rsid w:val="00C47014"/>
    <w:rsid w:val="00C51700"/>
    <w:rsid w:val="00C51EB8"/>
    <w:rsid w:val="00C51F8A"/>
    <w:rsid w:val="00C53911"/>
    <w:rsid w:val="00C54EB2"/>
    <w:rsid w:val="00C55778"/>
    <w:rsid w:val="00C55F16"/>
    <w:rsid w:val="00C6057A"/>
    <w:rsid w:val="00C62ACE"/>
    <w:rsid w:val="00C62E97"/>
    <w:rsid w:val="00C6385A"/>
    <w:rsid w:val="00C65963"/>
    <w:rsid w:val="00C65A48"/>
    <w:rsid w:val="00C65B27"/>
    <w:rsid w:val="00C65F87"/>
    <w:rsid w:val="00C65FA8"/>
    <w:rsid w:val="00C70176"/>
    <w:rsid w:val="00C71952"/>
    <w:rsid w:val="00C719D3"/>
    <w:rsid w:val="00C735E6"/>
    <w:rsid w:val="00C736C9"/>
    <w:rsid w:val="00C73C22"/>
    <w:rsid w:val="00C75245"/>
    <w:rsid w:val="00C75663"/>
    <w:rsid w:val="00C756E8"/>
    <w:rsid w:val="00C75988"/>
    <w:rsid w:val="00C76799"/>
    <w:rsid w:val="00C76CFE"/>
    <w:rsid w:val="00C77F97"/>
    <w:rsid w:val="00C8075E"/>
    <w:rsid w:val="00C822BF"/>
    <w:rsid w:val="00C84A20"/>
    <w:rsid w:val="00C85594"/>
    <w:rsid w:val="00C8597B"/>
    <w:rsid w:val="00C90004"/>
    <w:rsid w:val="00C91C1D"/>
    <w:rsid w:val="00C921A0"/>
    <w:rsid w:val="00C93AA5"/>
    <w:rsid w:val="00C9503B"/>
    <w:rsid w:val="00C9535E"/>
    <w:rsid w:val="00C96783"/>
    <w:rsid w:val="00C96831"/>
    <w:rsid w:val="00C97104"/>
    <w:rsid w:val="00C97829"/>
    <w:rsid w:val="00CA07A7"/>
    <w:rsid w:val="00CA15A6"/>
    <w:rsid w:val="00CA19D4"/>
    <w:rsid w:val="00CA1EC8"/>
    <w:rsid w:val="00CA30B6"/>
    <w:rsid w:val="00CA42F3"/>
    <w:rsid w:val="00CA4918"/>
    <w:rsid w:val="00CA61BE"/>
    <w:rsid w:val="00CA64B4"/>
    <w:rsid w:val="00CA6678"/>
    <w:rsid w:val="00CA6CAF"/>
    <w:rsid w:val="00CA7BF8"/>
    <w:rsid w:val="00CB00BE"/>
    <w:rsid w:val="00CB0237"/>
    <w:rsid w:val="00CB3E40"/>
    <w:rsid w:val="00CB62E0"/>
    <w:rsid w:val="00CB65DF"/>
    <w:rsid w:val="00CB6E01"/>
    <w:rsid w:val="00CB728E"/>
    <w:rsid w:val="00CB74D6"/>
    <w:rsid w:val="00CC13F6"/>
    <w:rsid w:val="00CC22D8"/>
    <w:rsid w:val="00CC2660"/>
    <w:rsid w:val="00CC3086"/>
    <w:rsid w:val="00CC3DFF"/>
    <w:rsid w:val="00CC416E"/>
    <w:rsid w:val="00CC50A8"/>
    <w:rsid w:val="00CC50C0"/>
    <w:rsid w:val="00CC6BD9"/>
    <w:rsid w:val="00CC738D"/>
    <w:rsid w:val="00CD22DE"/>
    <w:rsid w:val="00CD2BF3"/>
    <w:rsid w:val="00CD45D5"/>
    <w:rsid w:val="00CD472E"/>
    <w:rsid w:val="00CD5645"/>
    <w:rsid w:val="00CD6EF0"/>
    <w:rsid w:val="00CD7CFF"/>
    <w:rsid w:val="00CD7E50"/>
    <w:rsid w:val="00CE046E"/>
    <w:rsid w:val="00CE06FD"/>
    <w:rsid w:val="00CE1A82"/>
    <w:rsid w:val="00CE1D16"/>
    <w:rsid w:val="00CE27F2"/>
    <w:rsid w:val="00CE2865"/>
    <w:rsid w:val="00CE2BEB"/>
    <w:rsid w:val="00CE2CE9"/>
    <w:rsid w:val="00CE6788"/>
    <w:rsid w:val="00CE72C6"/>
    <w:rsid w:val="00CF2244"/>
    <w:rsid w:val="00CF22B3"/>
    <w:rsid w:val="00CF2A9C"/>
    <w:rsid w:val="00CF2BE7"/>
    <w:rsid w:val="00CF2D9A"/>
    <w:rsid w:val="00CF4A35"/>
    <w:rsid w:val="00CF68DB"/>
    <w:rsid w:val="00CF723A"/>
    <w:rsid w:val="00D00CD9"/>
    <w:rsid w:val="00D0230C"/>
    <w:rsid w:val="00D0346E"/>
    <w:rsid w:val="00D0369A"/>
    <w:rsid w:val="00D04645"/>
    <w:rsid w:val="00D048F6"/>
    <w:rsid w:val="00D0499A"/>
    <w:rsid w:val="00D04DBD"/>
    <w:rsid w:val="00D04E44"/>
    <w:rsid w:val="00D056E8"/>
    <w:rsid w:val="00D07B7F"/>
    <w:rsid w:val="00D07CD4"/>
    <w:rsid w:val="00D10CE6"/>
    <w:rsid w:val="00D11846"/>
    <w:rsid w:val="00D11F46"/>
    <w:rsid w:val="00D1257A"/>
    <w:rsid w:val="00D140D0"/>
    <w:rsid w:val="00D14784"/>
    <w:rsid w:val="00D14DD9"/>
    <w:rsid w:val="00D15AAE"/>
    <w:rsid w:val="00D170D4"/>
    <w:rsid w:val="00D17493"/>
    <w:rsid w:val="00D17AE6"/>
    <w:rsid w:val="00D17B77"/>
    <w:rsid w:val="00D2057B"/>
    <w:rsid w:val="00D22971"/>
    <w:rsid w:val="00D22A69"/>
    <w:rsid w:val="00D23AD9"/>
    <w:rsid w:val="00D25236"/>
    <w:rsid w:val="00D30ADC"/>
    <w:rsid w:val="00D30C0F"/>
    <w:rsid w:val="00D30F6F"/>
    <w:rsid w:val="00D320BE"/>
    <w:rsid w:val="00D33D99"/>
    <w:rsid w:val="00D3419C"/>
    <w:rsid w:val="00D3453D"/>
    <w:rsid w:val="00D35117"/>
    <w:rsid w:val="00D352D4"/>
    <w:rsid w:val="00D35BDB"/>
    <w:rsid w:val="00D35DA2"/>
    <w:rsid w:val="00D37249"/>
    <w:rsid w:val="00D3789B"/>
    <w:rsid w:val="00D4038C"/>
    <w:rsid w:val="00D40692"/>
    <w:rsid w:val="00D40B33"/>
    <w:rsid w:val="00D40D20"/>
    <w:rsid w:val="00D4111A"/>
    <w:rsid w:val="00D42167"/>
    <w:rsid w:val="00D42784"/>
    <w:rsid w:val="00D427EE"/>
    <w:rsid w:val="00D4306F"/>
    <w:rsid w:val="00D432EB"/>
    <w:rsid w:val="00D433DC"/>
    <w:rsid w:val="00D45951"/>
    <w:rsid w:val="00D45F39"/>
    <w:rsid w:val="00D46CB6"/>
    <w:rsid w:val="00D476F7"/>
    <w:rsid w:val="00D479A9"/>
    <w:rsid w:val="00D47F15"/>
    <w:rsid w:val="00D50316"/>
    <w:rsid w:val="00D50A19"/>
    <w:rsid w:val="00D51A33"/>
    <w:rsid w:val="00D51FAF"/>
    <w:rsid w:val="00D52336"/>
    <w:rsid w:val="00D5552C"/>
    <w:rsid w:val="00D563F7"/>
    <w:rsid w:val="00D568AC"/>
    <w:rsid w:val="00D569DA"/>
    <w:rsid w:val="00D57249"/>
    <w:rsid w:val="00D572AB"/>
    <w:rsid w:val="00D60B19"/>
    <w:rsid w:val="00D61F35"/>
    <w:rsid w:val="00D629E6"/>
    <w:rsid w:val="00D63148"/>
    <w:rsid w:val="00D6441D"/>
    <w:rsid w:val="00D64701"/>
    <w:rsid w:val="00D64C1C"/>
    <w:rsid w:val="00D66B17"/>
    <w:rsid w:val="00D66B4A"/>
    <w:rsid w:val="00D67305"/>
    <w:rsid w:val="00D676BA"/>
    <w:rsid w:val="00D70A3D"/>
    <w:rsid w:val="00D70C1B"/>
    <w:rsid w:val="00D70DD2"/>
    <w:rsid w:val="00D70E6C"/>
    <w:rsid w:val="00D7249A"/>
    <w:rsid w:val="00D72B11"/>
    <w:rsid w:val="00D72D1E"/>
    <w:rsid w:val="00D74442"/>
    <w:rsid w:val="00D7457C"/>
    <w:rsid w:val="00D746BF"/>
    <w:rsid w:val="00D74746"/>
    <w:rsid w:val="00D75724"/>
    <w:rsid w:val="00D75DF2"/>
    <w:rsid w:val="00D76473"/>
    <w:rsid w:val="00D76F9A"/>
    <w:rsid w:val="00D770C7"/>
    <w:rsid w:val="00D800D1"/>
    <w:rsid w:val="00D830A5"/>
    <w:rsid w:val="00D8364A"/>
    <w:rsid w:val="00D83AA9"/>
    <w:rsid w:val="00D83BF0"/>
    <w:rsid w:val="00D84BBA"/>
    <w:rsid w:val="00D84D85"/>
    <w:rsid w:val="00D85FC6"/>
    <w:rsid w:val="00D86385"/>
    <w:rsid w:val="00D86EC7"/>
    <w:rsid w:val="00D872FB"/>
    <w:rsid w:val="00D9152E"/>
    <w:rsid w:val="00D92457"/>
    <w:rsid w:val="00D95726"/>
    <w:rsid w:val="00D9575D"/>
    <w:rsid w:val="00D95995"/>
    <w:rsid w:val="00D9707E"/>
    <w:rsid w:val="00D97774"/>
    <w:rsid w:val="00DA0125"/>
    <w:rsid w:val="00DA03D0"/>
    <w:rsid w:val="00DA11DD"/>
    <w:rsid w:val="00DA2880"/>
    <w:rsid w:val="00DA2977"/>
    <w:rsid w:val="00DA32FB"/>
    <w:rsid w:val="00DA3582"/>
    <w:rsid w:val="00DA4B7F"/>
    <w:rsid w:val="00DA629F"/>
    <w:rsid w:val="00DA6B18"/>
    <w:rsid w:val="00DA6B22"/>
    <w:rsid w:val="00DA7600"/>
    <w:rsid w:val="00DB0FC2"/>
    <w:rsid w:val="00DB10ED"/>
    <w:rsid w:val="00DB18EF"/>
    <w:rsid w:val="00DB1A46"/>
    <w:rsid w:val="00DB1C2E"/>
    <w:rsid w:val="00DB3076"/>
    <w:rsid w:val="00DB3120"/>
    <w:rsid w:val="00DB36A6"/>
    <w:rsid w:val="00DB46A0"/>
    <w:rsid w:val="00DB472D"/>
    <w:rsid w:val="00DB5CC4"/>
    <w:rsid w:val="00DC0B59"/>
    <w:rsid w:val="00DC3131"/>
    <w:rsid w:val="00DC3C66"/>
    <w:rsid w:val="00DC3EB5"/>
    <w:rsid w:val="00DC4FED"/>
    <w:rsid w:val="00DC6F6D"/>
    <w:rsid w:val="00DC71A1"/>
    <w:rsid w:val="00DC7284"/>
    <w:rsid w:val="00DC7D49"/>
    <w:rsid w:val="00DD2798"/>
    <w:rsid w:val="00DD2CB5"/>
    <w:rsid w:val="00DD363F"/>
    <w:rsid w:val="00DD4E0B"/>
    <w:rsid w:val="00DD5809"/>
    <w:rsid w:val="00DD71F7"/>
    <w:rsid w:val="00DE0C54"/>
    <w:rsid w:val="00DE145F"/>
    <w:rsid w:val="00DE1EB7"/>
    <w:rsid w:val="00DE2086"/>
    <w:rsid w:val="00DE337F"/>
    <w:rsid w:val="00DE3440"/>
    <w:rsid w:val="00DE3F14"/>
    <w:rsid w:val="00DE5DED"/>
    <w:rsid w:val="00DE5F88"/>
    <w:rsid w:val="00DE68F0"/>
    <w:rsid w:val="00DE7966"/>
    <w:rsid w:val="00DE7D12"/>
    <w:rsid w:val="00DE7EAD"/>
    <w:rsid w:val="00DF1EF9"/>
    <w:rsid w:val="00DF2298"/>
    <w:rsid w:val="00DF3CEC"/>
    <w:rsid w:val="00DF56E6"/>
    <w:rsid w:val="00DF6CC1"/>
    <w:rsid w:val="00E00CEB"/>
    <w:rsid w:val="00E01524"/>
    <w:rsid w:val="00E021F2"/>
    <w:rsid w:val="00E02568"/>
    <w:rsid w:val="00E0318C"/>
    <w:rsid w:val="00E03E71"/>
    <w:rsid w:val="00E05B20"/>
    <w:rsid w:val="00E05E82"/>
    <w:rsid w:val="00E06123"/>
    <w:rsid w:val="00E067BA"/>
    <w:rsid w:val="00E06EE4"/>
    <w:rsid w:val="00E077EF"/>
    <w:rsid w:val="00E0782E"/>
    <w:rsid w:val="00E07B30"/>
    <w:rsid w:val="00E1002F"/>
    <w:rsid w:val="00E10A71"/>
    <w:rsid w:val="00E10AD4"/>
    <w:rsid w:val="00E11433"/>
    <w:rsid w:val="00E121B2"/>
    <w:rsid w:val="00E125B6"/>
    <w:rsid w:val="00E1288A"/>
    <w:rsid w:val="00E147DE"/>
    <w:rsid w:val="00E14C95"/>
    <w:rsid w:val="00E14D6E"/>
    <w:rsid w:val="00E153FD"/>
    <w:rsid w:val="00E15804"/>
    <w:rsid w:val="00E15A13"/>
    <w:rsid w:val="00E20A06"/>
    <w:rsid w:val="00E21900"/>
    <w:rsid w:val="00E23CB3"/>
    <w:rsid w:val="00E23E6E"/>
    <w:rsid w:val="00E2540F"/>
    <w:rsid w:val="00E2586F"/>
    <w:rsid w:val="00E269B9"/>
    <w:rsid w:val="00E27156"/>
    <w:rsid w:val="00E311F5"/>
    <w:rsid w:val="00E325A2"/>
    <w:rsid w:val="00E352CB"/>
    <w:rsid w:val="00E3609B"/>
    <w:rsid w:val="00E360EA"/>
    <w:rsid w:val="00E36AA3"/>
    <w:rsid w:val="00E4104D"/>
    <w:rsid w:val="00E418D4"/>
    <w:rsid w:val="00E41BBB"/>
    <w:rsid w:val="00E43051"/>
    <w:rsid w:val="00E439A6"/>
    <w:rsid w:val="00E45185"/>
    <w:rsid w:val="00E45358"/>
    <w:rsid w:val="00E47F4B"/>
    <w:rsid w:val="00E47F8E"/>
    <w:rsid w:val="00E51A4A"/>
    <w:rsid w:val="00E52333"/>
    <w:rsid w:val="00E52933"/>
    <w:rsid w:val="00E52CC6"/>
    <w:rsid w:val="00E52DEA"/>
    <w:rsid w:val="00E53FC0"/>
    <w:rsid w:val="00E54EB0"/>
    <w:rsid w:val="00E5537F"/>
    <w:rsid w:val="00E55FBB"/>
    <w:rsid w:val="00E56B91"/>
    <w:rsid w:val="00E57640"/>
    <w:rsid w:val="00E6097C"/>
    <w:rsid w:val="00E63C63"/>
    <w:rsid w:val="00E654B7"/>
    <w:rsid w:val="00E666C8"/>
    <w:rsid w:val="00E66B7D"/>
    <w:rsid w:val="00E708F1"/>
    <w:rsid w:val="00E70B92"/>
    <w:rsid w:val="00E72D94"/>
    <w:rsid w:val="00E73B88"/>
    <w:rsid w:val="00E7581C"/>
    <w:rsid w:val="00E769E7"/>
    <w:rsid w:val="00E77096"/>
    <w:rsid w:val="00E80D10"/>
    <w:rsid w:val="00E823C2"/>
    <w:rsid w:val="00E82C3A"/>
    <w:rsid w:val="00E83503"/>
    <w:rsid w:val="00E84BE2"/>
    <w:rsid w:val="00E85190"/>
    <w:rsid w:val="00E85724"/>
    <w:rsid w:val="00E86DF9"/>
    <w:rsid w:val="00E86E11"/>
    <w:rsid w:val="00E878FA"/>
    <w:rsid w:val="00E90A02"/>
    <w:rsid w:val="00E91C18"/>
    <w:rsid w:val="00E9204F"/>
    <w:rsid w:val="00E92A9E"/>
    <w:rsid w:val="00E93093"/>
    <w:rsid w:val="00E94130"/>
    <w:rsid w:val="00E957D9"/>
    <w:rsid w:val="00E96483"/>
    <w:rsid w:val="00E967BE"/>
    <w:rsid w:val="00E975EC"/>
    <w:rsid w:val="00E97E4A"/>
    <w:rsid w:val="00EA05DF"/>
    <w:rsid w:val="00EA0A1D"/>
    <w:rsid w:val="00EA0FAC"/>
    <w:rsid w:val="00EA1B6C"/>
    <w:rsid w:val="00EA1D74"/>
    <w:rsid w:val="00EA21CA"/>
    <w:rsid w:val="00EA2CD6"/>
    <w:rsid w:val="00EA37D9"/>
    <w:rsid w:val="00EA381D"/>
    <w:rsid w:val="00EA3AA7"/>
    <w:rsid w:val="00EA4A34"/>
    <w:rsid w:val="00EA6205"/>
    <w:rsid w:val="00EA68F3"/>
    <w:rsid w:val="00EA6DCB"/>
    <w:rsid w:val="00EA7E25"/>
    <w:rsid w:val="00EA7FD1"/>
    <w:rsid w:val="00EB025B"/>
    <w:rsid w:val="00EB02DD"/>
    <w:rsid w:val="00EB1B88"/>
    <w:rsid w:val="00EB32CA"/>
    <w:rsid w:val="00EB3AAE"/>
    <w:rsid w:val="00EB45B6"/>
    <w:rsid w:val="00EB49C2"/>
    <w:rsid w:val="00EB4B51"/>
    <w:rsid w:val="00EB53D6"/>
    <w:rsid w:val="00EB74E8"/>
    <w:rsid w:val="00EB76C9"/>
    <w:rsid w:val="00EB7F50"/>
    <w:rsid w:val="00EC0F79"/>
    <w:rsid w:val="00EC1065"/>
    <w:rsid w:val="00EC118E"/>
    <w:rsid w:val="00EC1FF4"/>
    <w:rsid w:val="00EC218E"/>
    <w:rsid w:val="00EC2B1E"/>
    <w:rsid w:val="00EC31B3"/>
    <w:rsid w:val="00EC3D8A"/>
    <w:rsid w:val="00EC51D6"/>
    <w:rsid w:val="00EC5A82"/>
    <w:rsid w:val="00EC6C38"/>
    <w:rsid w:val="00EC7D3D"/>
    <w:rsid w:val="00ED0E2E"/>
    <w:rsid w:val="00ED1CFB"/>
    <w:rsid w:val="00ED38B2"/>
    <w:rsid w:val="00ED4D60"/>
    <w:rsid w:val="00EE1369"/>
    <w:rsid w:val="00EE1520"/>
    <w:rsid w:val="00EE1560"/>
    <w:rsid w:val="00EE1B39"/>
    <w:rsid w:val="00EE1BDB"/>
    <w:rsid w:val="00EE2E3C"/>
    <w:rsid w:val="00EE3319"/>
    <w:rsid w:val="00EE3424"/>
    <w:rsid w:val="00EE5266"/>
    <w:rsid w:val="00EE5596"/>
    <w:rsid w:val="00EE606B"/>
    <w:rsid w:val="00EF0B4F"/>
    <w:rsid w:val="00EF0E02"/>
    <w:rsid w:val="00EF1FD7"/>
    <w:rsid w:val="00EF22EF"/>
    <w:rsid w:val="00EF2734"/>
    <w:rsid w:val="00EF3071"/>
    <w:rsid w:val="00EF4450"/>
    <w:rsid w:val="00EF50E9"/>
    <w:rsid w:val="00EF58A7"/>
    <w:rsid w:val="00EF6713"/>
    <w:rsid w:val="00EF7C0B"/>
    <w:rsid w:val="00F00098"/>
    <w:rsid w:val="00F02155"/>
    <w:rsid w:val="00F02E99"/>
    <w:rsid w:val="00F0360D"/>
    <w:rsid w:val="00F04929"/>
    <w:rsid w:val="00F056C2"/>
    <w:rsid w:val="00F06265"/>
    <w:rsid w:val="00F0688F"/>
    <w:rsid w:val="00F06F83"/>
    <w:rsid w:val="00F079E6"/>
    <w:rsid w:val="00F0F0FC"/>
    <w:rsid w:val="00F10A99"/>
    <w:rsid w:val="00F113FA"/>
    <w:rsid w:val="00F1252C"/>
    <w:rsid w:val="00F12D49"/>
    <w:rsid w:val="00F132D9"/>
    <w:rsid w:val="00F14BB6"/>
    <w:rsid w:val="00F14F32"/>
    <w:rsid w:val="00F16C3A"/>
    <w:rsid w:val="00F20202"/>
    <w:rsid w:val="00F2033D"/>
    <w:rsid w:val="00F20E60"/>
    <w:rsid w:val="00F22A4D"/>
    <w:rsid w:val="00F23221"/>
    <w:rsid w:val="00F244CE"/>
    <w:rsid w:val="00F24677"/>
    <w:rsid w:val="00F253A1"/>
    <w:rsid w:val="00F25A6B"/>
    <w:rsid w:val="00F301CE"/>
    <w:rsid w:val="00F30351"/>
    <w:rsid w:val="00F30552"/>
    <w:rsid w:val="00F30B4E"/>
    <w:rsid w:val="00F30C6B"/>
    <w:rsid w:val="00F30F4B"/>
    <w:rsid w:val="00F320DF"/>
    <w:rsid w:val="00F32BF3"/>
    <w:rsid w:val="00F32C6C"/>
    <w:rsid w:val="00F33972"/>
    <w:rsid w:val="00F34533"/>
    <w:rsid w:val="00F34BB3"/>
    <w:rsid w:val="00F34E51"/>
    <w:rsid w:val="00F35823"/>
    <w:rsid w:val="00F3645E"/>
    <w:rsid w:val="00F370A0"/>
    <w:rsid w:val="00F37690"/>
    <w:rsid w:val="00F37D4C"/>
    <w:rsid w:val="00F37F03"/>
    <w:rsid w:val="00F4029E"/>
    <w:rsid w:val="00F413E9"/>
    <w:rsid w:val="00F4143C"/>
    <w:rsid w:val="00F419C0"/>
    <w:rsid w:val="00F42771"/>
    <w:rsid w:val="00F42D9B"/>
    <w:rsid w:val="00F436C6"/>
    <w:rsid w:val="00F443A4"/>
    <w:rsid w:val="00F44CA9"/>
    <w:rsid w:val="00F45447"/>
    <w:rsid w:val="00F45A47"/>
    <w:rsid w:val="00F46BDB"/>
    <w:rsid w:val="00F46F61"/>
    <w:rsid w:val="00F513F1"/>
    <w:rsid w:val="00F518C5"/>
    <w:rsid w:val="00F51A5F"/>
    <w:rsid w:val="00F51CED"/>
    <w:rsid w:val="00F51ECB"/>
    <w:rsid w:val="00F52865"/>
    <w:rsid w:val="00F52E26"/>
    <w:rsid w:val="00F52FAE"/>
    <w:rsid w:val="00F53891"/>
    <w:rsid w:val="00F53BC4"/>
    <w:rsid w:val="00F53E50"/>
    <w:rsid w:val="00F54566"/>
    <w:rsid w:val="00F54614"/>
    <w:rsid w:val="00F556C9"/>
    <w:rsid w:val="00F55EE6"/>
    <w:rsid w:val="00F566B7"/>
    <w:rsid w:val="00F572F0"/>
    <w:rsid w:val="00F6015E"/>
    <w:rsid w:val="00F6029E"/>
    <w:rsid w:val="00F6045C"/>
    <w:rsid w:val="00F607B7"/>
    <w:rsid w:val="00F60C49"/>
    <w:rsid w:val="00F62A86"/>
    <w:rsid w:val="00F62ACF"/>
    <w:rsid w:val="00F62CB5"/>
    <w:rsid w:val="00F62EF2"/>
    <w:rsid w:val="00F65D2F"/>
    <w:rsid w:val="00F67119"/>
    <w:rsid w:val="00F70716"/>
    <w:rsid w:val="00F71E31"/>
    <w:rsid w:val="00F728A3"/>
    <w:rsid w:val="00F7290C"/>
    <w:rsid w:val="00F73D88"/>
    <w:rsid w:val="00F74AE7"/>
    <w:rsid w:val="00F74F25"/>
    <w:rsid w:val="00F757BC"/>
    <w:rsid w:val="00F76537"/>
    <w:rsid w:val="00F80FB7"/>
    <w:rsid w:val="00F81F43"/>
    <w:rsid w:val="00F82164"/>
    <w:rsid w:val="00F8446F"/>
    <w:rsid w:val="00F8484A"/>
    <w:rsid w:val="00F85779"/>
    <w:rsid w:val="00F85CBA"/>
    <w:rsid w:val="00F85FD1"/>
    <w:rsid w:val="00F879F5"/>
    <w:rsid w:val="00F906BD"/>
    <w:rsid w:val="00F90703"/>
    <w:rsid w:val="00F9131C"/>
    <w:rsid w:val="00F913DE"/>
    <w:rsid w:val="00F91518"/>
    <w:rsid w:val="00F91960"/>
    <w:rsid w:val="00F92658"/>
    <w:rsid w:val="00F92F51"/>
    <w:rsid w:val="00F93C81"/>
    <w:rsid w:val="00F942B6"/>
    <w:rsid w:val="00F945C3"/>
    <w:rsid w:val="00F94BCC"/>
    <w:rsid w:val="00F94F3C"/>
    <w:rsid w:val="00F95BC7"/>
    <w:rsid w:val="00F97528"/>
    <w:rsid w:val="00F97CC4"/>
    <w:rsid w:val="00FA0B8A"/>
    <w:rsid w:val="00FA1C9A"/>
    <w:rsid w:val="00FA27A6"/>
    <w:rsid w:val="00FA2A3C"/>
    <w:rsid w:val="00FA3A77"/>
    <w:rsid w:val="00FA3F22"/>
    <w:rsid w:val="00FA435F"/>
    <w:rsid w:val="00FA51B0"/>
    <w:rsid w:val="00FA7ACE"/>
    <w:rsid w:val="00FB0177"/>
    <w:rsid w:val="00FB1998"/>
    <w:rsid w:val="00FB1AE2"/>
    <w:rsid w:val="00FB1ED6"/>
    <w:rsid w:val="00FB200A"/>
    <w:rsid w:val="00FB4397"/>
    <w:rsid w:val="00FB4A0B"/>
    <w:rsid w:val="00FB6469"/>
    <w:rsid w:val="00FB69E6"/>
    <w:rsid w:val="00FB7ADE"/>
    <w:rsid w:val="00FB7BF2"/>
    <w:rsid w:val="00FC0E2C"/>
    <w:rsid w:val="00FC1419"/>
    <w:rsid w:val="00FC19F5"/>
    <w:rsid w:val="00FC1BB7"/>
    <w:rsid w:val="00FC24C7"/>
    <w:rsid w:val="00FC437E"/>
    <w:rsid w:val="00FC4DFF"/>
    <w:rsid w:val="00FC5117"/>
    <w:rsid w:val="00FC5400"/>
    <w:rsid w:val="00FC61B0"/>
    <w:rsid w:val="00FC6625"/>
    <w:rsid w:val="00FC7E83"/>
    <w:rsid w:val="00FD022B"/>
    <w:rsid w:val="00FD11AD"/>
    <w:rsid w:val="00FD3754"/>
    <w:rsid w:val="00FD3BBB"/>
    <w:rsid w:val="00FD4942"/>
    <w:rsid w:val="00FD56F7"/>
    <w:rsid w:val="00FD5A5C"/>
    <w:rsid w:val="00FD69F2"/>
    <w:rsid w:val="00FD6A70"/>
    <w:rsid w:val="00FD6B37"/>
    <w:rsid w:val="00FD73C5"/>
    <w:rsid w:val="00FE095A"/>
    <w:rsid w:val="00FE1CE2"/>
    <w:rsid w:val="00FE3099"/>
    <w:rsid w:val="00FE405E"/>
    <w:rsid w:val="00FE6124"/>
    <w:rsid w:val="00FE631F"/>
    <w:rsid w:val="00FE6FD1"/>
    <w:rsid w:val="00FE7B70"/>
    <w:rsid w:val="00FF222B"/>
    <w:rsid w:val="00FF2881"/>
    <w:rsid w:val="00FF5EC5"/>
    <w:rsid w:val="00FF650A"/>
    <w:rsid w:val="010F6480"/>
    <w:rsid w:val="01126B2A"/>
    <w:rsid w:val="01256B4B"/>
    <w:rsid w:val="017526AF"/>
    <w:rsid w:val="01A196B9"/>
    <w:rsid w:val="01D05A61"/>
    <w:rsid w:val="027DCA31"/>
    <w:rsid w:val="02CEDD26"/>
    <w:rsid w:val="032E8D28"/>
    <w:rsid w:val="03343F51"/>
    <w:rsid w:val="0342AE24"/>
    <w:rsid w:val="03748637"/>
    <w:rsid w:val="03E78738"/>
    <w:rsid w:val="0422D5FF"/>
    <w:rsid w:val="044C3199"/>
    <w:rsid w:val="04511DEA"/>
    <w:rsid w:val="0471FEE3"/>
    <w:rsid w:val="04766062"/>
    <w:rsid w:val="0496FC86"/>
    <w:rsid w:val="04A488D4"/>
    <w:rsid w:val="04DE2184"/>
    <w:rsid w:val="04E0A878"/>
    <w:rsid w:val="057272C1"/>
    <w:rsid w:val="05A24576"/>
    <w:rsid w:val="05C1E4F2"/>
    <w:rsid w:val="05F9F444"/>
    <w:rsid w:val="061EC317"/>
    <w:rsid w:val="06239BA2"/>
    <w:rsid w:val="06B8720D"/>
    <w:rsid w:val="06EF65D5"/>
    <w:rsid w:val="07192B5A"/>
    <w:rsid w:val="0764231D"/>
    <w:rsid w:val="0771035D"/>
    <w:rsid w:val="0787B3BA"/>
    <w:rsid w:val="07B780AD"/>
    <w:rsid w:val="081865A9"/>
    <w:rsid w:val="0820DC40"/>
    <w:rsid w:val="082E3435"/>
    <w:rsid w:val="083A9C3F"/>
    <w:rsid w:val="083F38ED"/>
    <w:rsid w:val="08436B7B"/>
    <w:rsid w:val="08962774"/>
    <w:rsid w:val="089DBA37"/>
    <w:rsid w:val="08A7CB75"/>
    <w:rsid w:val="08D0C398"/>
    <w:rsid w:val="090733C5"/>
    <w:rsid w:val="0918FA48"/>
    <w:rsid w:val="09654194"/>
    <w:rsid w:val="0966B9FB"/>
    <w:rsid w:val="09B10E05"/>
    <w:rsid w:val="09EE2F6E"/>
    <w:rsid w:val="0A511C54"/>
    <w:rsid w:val="0A758EBA"/>
    <w:rsid w:val="0AC09B41"/>
    <w:rsid w:val="0AD0AC13"/>
    <w:rsid w:val="0AED11AE"/>
    <w:rsid w:val="0AFA608F"/>
    <w:rsid w:val="0AFE0998"/>
    <w:rsid w:val="0B07DB0C"/>
    <w:rsid w:val="0B522E09"/>
    <w:rsid w:val="0B528308"/>
    <w:rsid w:val="0C424FDF"/>
    <w:rsid w:val="0C4CD4E7"/>
    <w:rsid w:val="0C6884C8"/>
    <w:rsid w:val="0C6BBF6C"/>
    <w:rsid w:val="0C7A28F5"/>
    <w:rsid w:val="0CBEE01F"/>
    <w:rsid w:val="0CE39DCD"/>
    <w:rsid w:val="0CEAC84D"/>
    <w:rsid w:val="0CF82663"/>
    <w:rsid w:val="0CFBF62A"/>
    <w:rsid w:val="0D3E2AD9"/>
    <w:rsid w:val="0DD82B57"/>
    <w:rsid w:val="0E9625FB"/>
    <w:rsid w:val="0E9A8717"/>
    <w:rsid w:val="0F026884"/>
    <w:rsid w:val="0F02DEFA"/>
    <w:rsid w:val="0F058F0C"/>
    <w:rsid w:val="0F46CAA6"/>
    <w:rsid w:val="0F8C6113"/>
    <w:rsid w:val="0F9C5296"/>
    <w:rsid w:val="0FD9FF2C"/>
    <w:rsid w:val="1013932B"/>
    <w:rsid w:val="10403AC6"/>
    <w:rsid w:val="10B8E386"/>
    <w:rsid w:val="10BC71E1"/>
    <w:rsid w:val="10C804D3"/>
    <w:rsid w:val="10F727F8"/>
    <w:rsid w:val="11001229"/>
    <w:rsid w:val="11296F83"/>
    <w:rsid w:val="1186318B"/>
    <w:rsid w:val="1197FC51"/>
    <w:rsid w:val="11BEEEF0"/>
    <w:rsid w:val="11C2372E"/>
    <w:rsid w:val="11E68F69"/>
    <w:rsid w:val="11F46D69"/>
    <w:rsid w:val="124652A4"/>
    <w:rsid w:val="124C5535"/>
    <w:rsid w:val="1289E0C9"/>
    <w:rsid w:val="12A5E393"/>
    <w:rsid w:val="12D5CCA2"/>
    <w:rsid w:val="130B1435"/>
    <w:rsid w:val="130EA28E"/>
    <w:rsid w:val="1366F370"/>
    <w:rsid w:val="136FD91B"/>
    <w:rsid w:val="137A463B"/>
    <w:rsid w:val="1387DB1D"/>
    <w:rsid w:val="13A7E1E1"/>
    <w:rsid w:val="13EE2DDF"/>
    <w:rsid w:val="13F86547"/>
    <w:rsid w:val="14434F57"/>
    <w:rsid w:val="14548E80"/>
    <w:rsid w:val="148AD347"/>
    <w:rsid w:val="149582A4"/>
    <w:rsid w:val="14A97684"/>
    <w:rsid w:val="14DC6D43"/>
    <w:rsid w:val="150DB947"/>
    <w:rsid w:val="15728031"/>
    <w:rsid w:val="15929B11"/>
    <w:rsid w:val="16590869"/>
    <w:rsid w:val="16BB698C"/>
    <w:rsid w:val="16BFAACF"/>
    <w:rsid w:val="17017902"/>
    <w:rsid w:val="175955ED"/>
    <w:rsid w:val="1776D137"/>
    <w:rsid w:val="1785D891"/>
    <w:rsid w:val="17AFFD78"/>
    <w:rsid w:val="17BC22AA"/>
    <w:rsid w:val="17BF2C34"/>
    <w:rsid w:val="17F9990C"/>
    <w:rsid w:val="182253CD"/>
    <w:rsid w:val="183FCD2B"/>
    <w:rsid w:val="18573AB9"/>
    <w:rsid w:val="185951D6"/>
    <w:rsid w:val="18A8E02A"/>
    <w:rsid w:val="18AB08D0"/>
    <w:rsid w:val="18C90B6B"/>
    <w:rsid w:val="191B813D"/>
    <w:rsid w:val="191D4B86"/>
    <w:rsid w:val="194DA821"/>
    <w:rsid w:val="1978878E"/>
    <w:rsid w:val="19FFDB36"/>
    <w:rsid w:val="1A4C6321"/>
    <w:rsid w:val="1A558600"/>
    <w:rsid w:val="1A5CCF16"/>
    <w:rsid w:val="1A636C3D"/>
    <w:rsid w:val="1A9F210E"/>
    <w:rsid w:val="1AA7DAAA"/>
    <w:rsid w:val="1AD91D57"/>
    <w:rsid w:val="1ADB8A07"/>
    <w:rsid w:val="1AE26D36"/>
    <w:rsid w:val="1AFAE2B2"/>
    <w:rsid w:val="1B07B45E"/>
    <w:rsid w:val="1B67EBC1"/>
    <w:rsid w:val="1B67EFFF"/>
    <w:rsid w:val="1B7F7D36"/>
    <w:rsid w:val="1B966AAA"/>
    <w:rsid w:val="1BA06068"/>
    <w:rsid w:val="1BF7A8AB"/>
    <w:rsid w:val="1C27B779"/>
    <w:rsid w:val="1C42F3F5"/>
    <w:rsid w:val="1C45080C"/>
    <w:rsid w:val="1C619648"/>
    <w:rsid w:val="1C9DD15C"/>
    <w:rsid w:val="1D1778F9"/>
    <w:rsid w:val="1D7E793B"/>
    <w:rsid w:val="1DB3B6A6"/>
    <w:rsid w:val="1DC31937"/>
    <w:rsid w:val="1DEC9C8C"/>
    <w:rsid w:val="1E2D11B8"/>
    <w:rsid w:val="1E2F9797"/>
    <w:rsid w:val="1E38C740"/>
    <w:rsid w:val="1E4662F1"/>
    <w:rsid w:val="1E566694"/>
    <w:rsid w:val="1E91A4B4"/>
    <w:rsid w:val="1FBA3D10"/>
    <w:rsid w:val="1FE6CE8F"/>
    <w:rsid w:val="2008DB6C"/>
    <w:rsid w:val="2054D686"/>
    <w:rsid w:val="2092A25F"/>
    <w:rsid w:val="20B918F8"/>
    <w:rsid w:val="20BDE677"/>
    <w:rsid w:val="20E6FDC2"/>
    <w:rsid w:val="20EB1E59"/>
    <w:rsid w:val="21135576"/>
    <w:rsid w:val="211B095C"/>
    <w:rsid w:val="213C613E"/>
    <w:rsid w:val="2144B48C"/>
    <w:rsid w:val="214C32B3"/>
    <w:rsid w:val="2195F4B1"/>
    <w:rsid w:val="21BD2E2E"/>
    <w:rsid w:val="21D6A628"/>
    <w:rsid w:val="21FAC88F"/>
    <w:rsid w:val="2217AD19"/>
    <w:rsid w:val="221DAACC"/>
    <w:rsid w:val="22366C04"/>
    <w:rsid w:val="224223C1"/>
    <w:rsid w:val="22520A9C"/>
    <w:rsid w:val="22D134A0"/>
    <w:rsid w:val="22D5288C"/>
    <w:rsid w:val="22F8FE31"/>
    <w:rsid w:val="23326F59"/>
    <w:rsid w:val="236D024A"/>
    <w:rsid w:val="2377AB35"/>
    <w:rsid w:val="2388134D"/>
    <w:rsid w:val="23BDBA0F"/>
    <w:rsid w:val="23C233AC"/>
    <w:rsid w:val="246778CC"/>
    <w:rsid w:val="250E4BBB"/>
    <w:rsid w:val="2543740E"/>
    <w:rsid w:val="2573D0B7"/>
    <w:rsid w:val="2590AEE6"/>
    <w:rsid w:val="25C0AC12"/>
    <w:rsid w:val="25C720E7"/>
    <w:rsid w:val="25CA18CF"/>
    <w:rsid w:val="25DA61BC"/>
    <w:rsid w:val="25DB4408"/>
    <w:rsid w:val="2614568B"/>
    <w:rsid w:val="2619AE0F"/>
    <w:rsid w:val="2623BD5B"/>
    <w:rsid w:val="263C9EA8"/>
    <w:rsid w:val="264641BF"/>
    <w:rsid w:val="2683DB61"/>
    <w:rsid w:val="26A0E4E4"/>
    <w:rsid w:val="26B0DEB0"/>
    <w:rsid w:val="26B478C9"/>
    <w:rsid w:val="26BBDE1C"/>
    <w:rsid w:val="26EB4ED0"/>
    <w:rsid w:val="275F0E3E"/>
    <w:rsid w:val="279ECF01"/>
    <w:rsid w:val="27C6B440"/>
    <w:rsid w:val="27EF35D7"/>
    <w:rsid w:val="280238F3"/>
    <w:rsid w:val="281E8A05"/>
    <w:rsid w:val="284A6C05"/>
    <w:rsid w:val="286623DC"/>
    <w:rsid w:val="2869888F"/>
    <w:rsid w:val="2876883C"/>
    <w:rsid w:val="289603B9"/>
    <w:rsid w:val="28B87FDF"/>
    <w:rsid w:val="28E21CDD"/>
    <w:rsid w:val="291E0CCA"/>
    <w:rsid w:val="296520CD"/>
    <w:rsid w:val="29F33117"/>
    <w:rsid w:val="2A07FF19"/>
    <w:rsid w:val="2A28D6E6"/>
    <w:rsid w:val="2A9E26D8"/>
    <w:rsid w:val="2AA966E3"/>
    <w:rsid w:val="2B1EAD90"/>
    <w:rsid w:val="2B3C6CA1"/>
    <w:rsid w:val="2BA6EB26"/>
    <w:rsid w:val="2BB79B99"/>
    <w:rsid w:val="2BF96AFC"/>
    <w:rsid w:val="2C061056"/>
    <w:rsid w:val="2C3E46B5"/>
    <w:rsid w:val="2C41BFA0"/>
    <w:rsid w:val="2CF83DDE"/>
    <w:rsid w:val="2D088573"/>
    <w:rsid w:val="2D095E5A"/>
    <w:rsid w:val="2D6BD72B"/>
    <w:rsid w:val="2DAAE0BF"/>
    <w:rsid w:val="2DE15EED"/>
    <w:rsid w:val="2DF69E8F"/>
    <w:rsid w:val="2E1510E1"/>
    <w:rsid w:val="2E1886DB"/>
    <w:rsid w:val="2E1AE525"/>
    <w:rsid w:val="2EC861EF"/>
    <w:rsid w:val="2EFECEE5"/>
    <w:rsid w:val="2F501ACC"/>
    <w:rsid w:val="2F672295"/>
    <w:rsid w:val="2F6B6872"/>
    <w:rsid w:val="2F8B1735"/>
    <w:rsid w:val="2F95338A"/>
    <w:rsid w:val="2FAAE5DB"/>
    <w:rsid w:val="2FAE3880"/>
    <w:rsid w:val="2FC4AAB7"/>
    <w:rsid w:val="2FE2906B"/>
    <w:rsid w:val="3049F661"/>
    <w:rsid w:val="30535D22"/>
    <w:rsid w:val="30D18DB1"/>
    <w:rsid w:val="30F93541"/>
    <w:rsid w:val="313F8D74"/>
    <w:rsid w:val="31845459"/>
    <w:rsid w:val="318702BC"/>
    <w:rsid w:val="319D7029"/>
    <w:rsid w:val="31A2B8EA"/>
    <w:rsid w:val="31A65B2F"/>
    <w:rsid w:val="32173E1B"/>
    <w:rsid w:val="321D0C8B"/>
    <w:rsid w:val="3226374A"/>
    <w:rsid w:val="3226A9F6"/>
    <w:rsid w:val="32334152"/>
    <w:rsid w:val="32561575"/>
    <w:rsid w:val="32660920"/>
    <w:rsid w:val="32A4B2D1"/>
    <w:rsid w:val="32ACE01E"/>
    <w:rsid w:val="32DD8D7C"/>
    <w:rsid w:val="3307E42A"/>
    <w:rsid w:val="331A8BF8"/>
    <w:rsid w:val="331E6814"/>
    <w:rsid w:val="335A18BB"/>
    <w:rsid w:val="339ADD85"/>
    <w:rsid w:val="33FFE5F9"/>
    <w:rsid w:val="34653118"/>
    <w:rsid w:val="346805A4"/>
    <w:rsid w:val="347F411B"/>
    <w:rsid w:val="34D92580"/>
    <w:rsid w:val="352606B9"/>
    <w:rsid w:val="35409730"/>
    <w:rsid w:val="35BD1CB3"/>
    <w:rsid w:val="36203255"/>
    <w:rsid w:val="364CE46A"/>
    <w:rsid w:val="366DADAE"/>
    <w:rsid w:val="366E84F8"/>
    <w:rsid w:val="36A67115"/>
    <w:rsid w:val="36E50B7E"/>
    <w:rsid w:val="3703B3ED"/>
    <w:rsid w:val="3746DD32"/>
    <w:rsid w:val="374B8E5C"/>
    <w:rsid w:val="37501CD1"/>
    <w:rsid w:val="37545D91"/>
    <w:rsid w:val="37A85E3F"/>
    <w:rsid w:val="37D29114"/>
    <w:rsid w:val="37FA9038"/>
    <w:rsid w:val="38102EBC"/>
    <w:rsid w:val="381E1356"/>
    <w:rsid w:val="3864E1AA"/>
    <w:rsid w:val="386F5D38"/>
    <w:rsid w:val="38F2ECBD"/>
    <w:rsid w:val="3952E6A7"/>
    <w:rsid w:val="39B1BD38"/>
    <w:rsid w:val="39E0044C"/>
    <w:rsid w:val="3A0A6409"/>
    <w:rsid w:val="3A0E528B"/>
    <w:rsid w:val="3A1CD6A6"/>
    <w:rsid w:val="3A5FEF16"/>
    <w:rsid w:val="3AE0C99E"/>
    <w:rsid w:val="3AF0F7BB"/>
    <w:rsid w:val="3AFAFA59"/>
    <w:rsid w:val="3B01C840"/>
    <w:rsid w:val="3B06A62F"/>
    <w:rsid w:val="3BBA9881"/>
    <w:rsid w:val="3BCC0F1F"/>
    <w:rsid w:val="3BFCE939"/>
    <w:rsid w:val="3C02F5EC"/>
    <w:rsid w:val="3C101524"/>
    <w:rsid w:val="3C424495"/>
    <w:rsid w:val="3CC30F7F"/>
    <w:rsid w:val="3CC3B9C1"/>
    <w:rsid w:val="3CC72D42"/>
    <w:rsid w:val="3CEDA590"/>
    <w:rsid w:val="3D2D3C6B"/>
    <w:rsid w:val="3D404D83"/>
    <w:rsid w:val="3D6F51EC"/>
    <w:rsid w:val="3D79C29D"/>
    <w:rsid w:val="3D89A38B"/>
    <w:rsid w:val="3DE93B71"/>
    <w:rsid w:val="3E11EFAA"/>
    <w:rsid w:val="3E7E98B7"/>
    <w:rsid w:val="3EE38B1A"/>
    <w:rsid w:val="3EEA200F"/>
    <w:rsid w:val="3EF6B9BE"/>
    <w:rsid w:val="3F228CF2"/>
    <w:rsid w:val="3F88599E"/>
    <w:rsid w:val="3FAABD0B"/>
    <w:rsid w:val="3FCD82E4"/>
    <w:rsid w:val="3FED7549"/>
    <w:rsid w:val="401CCCD4"/>
    <w:rsid w:val="40468028"/>
    <w:rsid w:val="40584321"/>
    <w:rsid w:val="4067B2FA"/>
    <w:rsid w:val="407E2F8B"/>
    <w:rsid w:val="40A9EB1C"/>
    <w:rsid w:val="40AACF53"/>
    <w:rsid w:val="40B11DE9"/>
    <w:rsid w:val="41056120"/>
    <w:rsid w:val="4115F93B"/>
    <w:rsid w:val="411D7AE1"/>
    <w:rsid w:val="412F53CF"/>
    <w:rsid w:val="412FFA20"/>
    <w:rsid w:val="416D86A1"/>
    <w:rsid w:val="41DC7401"/>
    <w:rsid w:val="41EF04B5"/>
    <w:rsid w:val="425A0A69"/>
    <w:rsid w:val="4263BBCD"/>
    <w:rsid w:val="42A23AA3"/>
    <w:rsid w:val="42A9A9FA"/>
    <w:rsid w:val="42CA43AD"/>
    <w:rsid w:val="4323A41F"/>
    <w:rsid w:val="43AB45D4"/>
    <w:rsid w:val="4430C4A7"/>
    <w:rsid w:val="444DE03E"/>
    <w:rsid w:val="445A50F2"/>
    <w:rsid w:val="4463A6F6"/>
    <w:rsid w:val="44728372"/>
    <w:rsid w:val="448923C6"/>
    <w:rsid w:val="449929F3"/>
    <w:rsid w:val="44B516C8"/>
    <w:rsid w:val="44D23DEF"/>
    <w:rsid w:val="44E63565"/>
    <w:rsid w:val="451945AE"/>
    <w:rsid w:val="453354FE"/>
    <w:rsid w:val="45338910"/>
    <w:rsid w:val="45B77AE3"/>
    <w:rsid w:val="45C05248"/>
    <w:rsid w:val="45CC8BBE"/>
    <w:rsid w:val="45EC6ED5"/>
    <w:rsid w:val="466BEE45"/>
    <w:rsid w:val="467804DF"/>
    <w:rsid w:val="4689E48F"/>
    <w:rsid w:val="468CF37F"/>
    <w:rsid w:val="4690B91C"/>
    <w:rsid w:val="469425A6"/>
    <w:rsid w:val="46ABE35F"/>
    <w:rsid w:val="46AC076D"/>
    <w:rsid w:val="46F5E085"/>
    <w:rsid w:val="4763F483"/>
    <w:rsid w:val="48364D44"/>
    <w:rsid w:val="4855E51A"/>
    <w:rsid w:val="486E4699"/>
    <w:rsid w:val="48B8AF91"/>
    <w:rsid w:val="48E18477"/>
    <w:rsid w:val="48E1D13C"/>
    <w:rsid w:val="48FBD613"/>
    <w:rsid w:val="491A3A6D"/>
    <w:rsid w:val="494EED63"/>
    <w:rsid w:val="4994622D"/>
    <w:rsid w:val="49B81FAA"/>
    <w:rsid w:val="49E0CC8E"/>
    <w:rsid w:val="4ACC3229"/>
    <w:rsid w:val="4AE3D08A"/>
    <w:rsid w:val="4B1C00BE"/>
    <w:rsid w:val="4B2974B5"/>
    <w:rsid w:val="4B3B039B"/>
    <w:rsid w:val="4B6EE03D"/>
    <w:rsid w:val="4B72BF39"/>
    <w:rsid w:val="4BA34BB8"/>
    <w:rsid w:val="4BAD05DE"/>
    <w:rsid w:val="4BF980C0"/>
    <w:rsid w:val="4C5BB84D"/>
    <w:rsid w:val="4C6070A9"/>
    <w:rsid w:val="4C6477F1"/>
    <w:rsid w:val="4C8EF30E"/>
    <w:rsid w:val="4C92C54E"/>
    <w:rsid w:val="4C95D0DF"/>
    <w:rsid w:val="4CC42978"/>
    <w:rsid w:val="4CD07C83"/>
    <w:rsid w:val="4D6AA5AC"/>
    <w:rsid w:val="4D8146B6"/>
    <w:rsid w:val="4D97181A"/>
    <w:rsid w:val="4DA7E5F9"/>
    <w:rsid w:val="4DF59BE8"/>
    <w:rsid w:val="4E354CFA"/>
    <w:rsid w:val="4E74A36D"/>
    <w:rsid w:val="4E77C329"/>
    <w:rsid w:val="4E8CAC67"/>
    <w:rsid w:val="4ECEBAA6"/>
    <w:rsid w:val="4ED5CF83"/>
    <w:rsid w:val="4EFA7131"/>
    <w:rsid w:val="4F4DE78C"/>
    <w:rsid w:val="4F759AD5"/>
    <w:rsid w:val="4FB7E787"/>
    <w:rsid w:val="4FC97890"/>
    <w:rsid w:val="4FDB0E12"/>
    <w:rsid w:val="4FDFEF32"/>
    <w:rsid w:val="4FF1D2A6"/>
    <w:rsid w:val="50388CE3"/>
    <w:rsid w:val="507D11AD"/>
    <w:rsid w:val="50806176"/>
    <w:rsid w:val="50C0DC50"/>
    <w:rsid w:val="50C7378F"/>
    <w:rsid w:val="5114E971"/>
    <w:rsid w:val="5140F240"/>
    <w:rsid w:val="51437631"/>
    <w:rsid w:val="51536595"/>
    <w:rsid w:val="51E8B654"/>
    <w:rsid w:val="51FFE988"/>
    <w:rsid w:val="5230E4F7"/>
    <w:rsid w:val="523C42BD"/>
    <w:rsid w:val="52408377"/>
    <w:rsid w:val="5248F457"/>
    <w:rsid w:val="528428EB"/>
    <w:rsid w:val="52B6B9BA"/>
    <w:rsid w:val="52E5DE54"/>
    <w:rsid w:val="532B84AD"/>
    <w:rsid w:val="5351FB84"/>
    <w:rsid w:val="536292F4"/>
    <w:rsid w:val="539F3B28"/>
    <w:rsid w:val="53AA4E4D"/>
    <w:rsid w:val="53ECD5F7"/>
    <w:rsid w:val="53F7BA10"/>
    <w:rsid w:val="542B10D6"/>
    <w:rsid w:val="5464328A"/>
    <w:rsid w:val="5470E3CE"/>
    <w:rsid w:val="54B31EC0"/>
    <w:rsid w:val="54C0A9B3"/>
    <w:rsid w:val="5515459D"/>
    <w:rsid w:val="5576E386"/>
    <w:rsid w:val="55823899"/>
    <w:rsid w:val="5615C685"/>
    <w:rsid w:val="56187C0B"/>
    <w:rsid w:val="56238EEF"/>
    <w:rsid w:val="568BA97A"/>
    <w:rsid w:val="568FA17B"/>
    <w:rsid w:val="56CC3F58"/>
    <w:rsid w:val="56D731B5"/>
    <w:rsid w:val="56F64337"/>
    <w:rsid w:val="574039D0"/>
    <w:rsid w:val="57471B73"/>
    <w:rsid w:val="57C97782"/>
    <w:rsid w:val="58036E6C"/>
    <w:rsid w:val="58184F89"/>
    <w:rsid w:val="585075B4"/>
    <w:rsid w:val="58AFCDF2"/>
    <w:rsid w:val="59295C27"/>
    <w:rsid w:val="593ECB35"/>
    <w:rsid w:val="5954518B"/>
    <w:rsid w:val="595E21A1"/>
    <w:rsid w:val="597D7142"/>
    <w:rsid w:val="59B92447"/>
    <w:rsid w:val="5ACECA25"/>
    <w:rsid w:val="5B2963FD"/>
    <w:rsid w:val="5B58DAB0"/>
    <w:rsid w:val="5BD1898F"/>
    <w:rsid w:val="5BF48744"/>
    <w:rsid w:val="5C0C3663"/>
    <w:rsid w:val="5C18F524"/>
    <w:rsid w:val="5C441E5A"/>
    <w:rsid w:val="5C47946D"/>
    <w:rsid w:val="5C554A3A"/>
    <w:rsid w:val="5C7CC4AC"/>
    <w:rsid w:val="5C80A3AB"/>
    <w:rsid w:val="5C9051C0"/>
    <w:rsid w:val="5CE75123"/>
    <w:rsid w:val="5D0DF01F"/>
    <w:rsid w:val="5D10D51C"/>
    <w:rsid w:val="5D27700B"/>
    <w:rsid w:val="5D2C7EAE"/>
    <w:rsid w:val="5D57FF83"/>
    <w:rsid w:val="5D7443DB"/>
    <w:rsid w:val="5D79DA24"/>
    <w:rsid w:val="5D8FF09C"/>
    <w:rsid w:val="5DAD8C05"/>
    <w:rsid w:val="5E05332E"/>
    <w:rsid w:val="5E68CFDE"/>
    <w:rsid w:val="5E81CB95"/>
    <w:rsid w:val="5ECBCB35"/>
    <w:rsid w:val="5F297814"/>
    <w:rsid w:val="5F51D823"/>
    <w:rsid w:val="5F89E782"/>
    <w:rsid w:val="5FA73A46"/>
    <w:rsid w:val="5FDCFF17"/>
    <w:rsid w:val="5FF4A32A"/>
    <w:rsid w:val="601CA29A"/>
    <w:rsid w:val="60329AA8"/>
    <w:rsid w:val="60366F77"/>
    <w:rsid w:val="6048530C"/>
    <w:rsid w:val="609C7C47"/>
    <w:rsid w:val="60BE6209"/>
    <w:rsid w:val="611DA47B"/>
    <w:rsid w:val="61564A6D"/>
    <w:rsid w:val="6159212A"/>
    <w:rsid w:val="617686C9"/>
    <w:rsid w:val="618E0922"/>
    <w:rsid w:val="618F816B"/>
    <w:rsid w:val="622345F5"/>
    <w:rsid w:val="6281F9F2"/>
    <w:rsid w:val="6288F9EB"/>
    <w:rsid w:val="628D7D83"/>
    <w:rsid w:val="62F722B1"/>
    <w:rsid w:val="6319FC9B"/>
    <w:rsid w:val="63218F36"/>
    <w:rsid w:val="634276D1"/>
    <w:rsid w:val="63561A46"/>
    <w:rsid w:val="6374FF1F"/>
    <w:rsid w:val="637DF21C"/>
    <w:rsid w:val="640ECF87"/>
    <w:rsid w:val="643BC626"/>
    <w:rsid w:val="643E2C3E"/>
    <w:rsid w:val="6452D9E3"/>
    <w:rsid w:val="6474D199"/>
    <w:rsid w:val="64AC4CE9"/>
    <w:rsid w:val="64E910FB"/>
    <w:rsid w:val="651A6B8F"/>
    <w:rsid w:val="652256A7"/>
    <w:rsid w:val="6541096A"/>
    <w:rsid w:val="6590EF6C"/>
    <w:rsid w:val="661A2CFD"/>
    <w:rsid w:val="663A8ECD"/>
    <w:rsid w:val="664ECDEA"/>
    <w:rsid w:val="667C9D38"/>
    <w:rsid w:val="67179EF8"/>
    <w:rsid w:val="676668E7"/>
    <w:rsid w:val="67A948AA"/>
    <w:rsid w:val="67B96C92"/>
    <w:rsid w:val="67DD957C"/>
    <w:rsid w:val="67E567B2"/>
    <w:rsid w:val="67EB2D0E"/>
    <w:rsid w:val="68172F77"/>
    <w:rsid w:val="683951E9"/>
    <w:rsid w:val="6880B832"/>
    <w:rsid w:val="68C5C11B"/>
    <w:rsid w:val="693E84F7"/>
    <w:rsid w:val="6967CAD1"/>
    <w:rsid w:val="699F8062"/>
    <w:rsid w:val="6A04CE14"/>
    <w:rsid w:val="6A051636"/>
    <w:rsid w:val="6A1A48B8"/>
    <w:rsid w:val="6A1D12C9"/>
    <w:rsid w:val="6A1D67EA"/>
    <w:rsid w:val="6A3060D3"/>
    <w:rsid w:val="6A8F9B13"/>
    <w:rsid w:val="6AAADBD4"/>
    <w:rsid w:val="6AD1EF3F"/>
    <w:rsid w:val="6ADE8F3E"/>
    <w:rsid w:val="6ADF08DC"/>
    <w:rsid w:val="6AF5DDB4"/>
    <w:rsid w:val="6B4625F2"/>
    <w:rsid w:val="6B4C723A"/>
    <w:rsid w:val="6B5D72B5"/>
    <w:rsid w:val="6BA17428"/>
    <w:rsid w:val="6BA8112B"/>
    <w:rsid w:val="6BAA3786"/>
    <w:rsid w:val="6C210957"/>
    <w:rsid w:val="6C32E747"/>
    <w:rsid w:val="6C373BE0"/>
    <w:rsid w:val="6C3FF3BB"/>
    <w:rsid w:val="6C545EC5"/>
    <w:rsid w:val="6C67E319"/>
    <w:rsid w:val="6C701D62"/>
    <w:rsid w:val="6CAAFB05"/>
    <w:rsid w:val="6CB9B9F3"/>
    <w:rsid w:val="6CEA014F"/>
    <w:rsid w:val="6CFA1DDD"/>
    <w:rsid w:val="6D3BDF33"/>
    <w:rsid w:val="6D4BC79F"/>
    <w:rsid w:val="6DD23D22"/>
    <w:rsid w:val="6DE40803"/>
    <w:rsid w:val="6DE63586"/>
    <w:rsid w:val="6DFBA5B5"/>
    <w:rsid w:val="6E242139"/>
    <w:rsid w:val="6E2C1CB2"/>
    <w:rsid w:val="6E2DB6E9"/>
    <w:rsid w:val="6E3C4EF0"/>
    <w:rsid w:val="6ED09E72"/>
    <w:rsid w:val="6ED7BD6C"/>
    <w:rsid w:val="6F107ED7"/>
    <w:rsid w:val="6F7E3C48"/>
    <w:rsid w:val="6F8F5AEB"/>
    <w:rsid w:val="6FAD83D5"/>
    <w:rsid w:val="6FCB4FA7"/>
    <w:rsid w:val="7010A8B9"/>
    <w:rsid w:val="701EF471"/>
    <w:rsid w:val="7028377A"/>
    <w:rsid w:val="7045A796"/>
    <w:rsid w:val="704FD36A"/>
    <w:rsid w:val="705F4920"/>
    <w:rsid w:val="707FD446"/>
    <w:rsid w:val="70CD3264"/>
    <w:rsid w:val="710EF441"/>
    <w:rsid w:val="716EDEA1"/>
    <w:rsid w:val="719CAFF1"/>
    <w:rsid w:val="71A585E6"/>
    <w:rsid w:val="71BDC9D3"/>
    <w:rsid w:val="71DA32D1"/>
    <w:rsid w:val="72064BCB"/>
    <w:rsid w:val="722A7BCE"/>
    <w:rsid w:val="7292A3D2"/>
    <w:rsid w:val="72AF0C40"/>
    <w:rsid w:val="72B21FE4"/>
    <w:rsid w:val="7365229F"/>
    <w:rsid w:val="73657038"/>
    <w:rsid w:val="737BFF57"/>
    <w:rsid w:val="747A554E"/>
    <w:rsid w:val="7498CB00"/>
    <w:rsid w:val="749C7C3B"/>
    <w:rsid w:val="74AA44CB"/>
    <w:rsid w:val="74BA7B17"/>
    <w:rsid w:val="74D1DF1B"/>
    <w:rsid w:val="74F19AB2"/>
    <w:rsid w:val="7513E175"/>
    <w:rsid w:val="757FA915"/>
    <w:rsid w:val="75846201"/>
    <w:rsid w:val="75AD5BCC"/>
    <w:rsid w:val="75C5E352"/>
    <w:rsid w:val="75DF9A01"/>
    <w:rsid w:val="75E337E8"/>
    <w:rsid w:val="76392159"/>
    <w:rsid w:val="7648CA86"/>
    <w:rsid w:val="7660705B"/>
    <w:rsid w:val="7675169A"/>
    <w:rsid w:val="76CA5FB8"/>
    <w:rsid w:val="76ED3BBA"/>
    <w:rsid w:val="770C84DB"/>
    <w:rsid w:val="77232C90"/>
    <w:rsid w:val="77350F55"/>
    <w:rsid w:val="77671AF7"/>
    <w:rsid w:val="77AF3E8D"/>
    <w:rsid w:val="77B9216F"/>
    <w:rsid w:val="77C1E637"/>
    <w:rsid w:val="77C83190"/>
    <w:rsid w:val="77CE82C5"/>
    <w:rsid w:val="77DCE921"/>
    <w:rsid w:val="77E82665"/>
    <w:rsid w:val="77EE77DE"/>
    <w:rsid w:val="77FA0C30"/>
    <w:rsid w:val="78338CA1"/>
    <w:rsid w:val="783422DF"/>
    <w:rsid w:val="78383D86"/>
    <w:rsid w:val="785422F0"/>
    <w:rsid w:val="7875EE9A"/>
    <w:rsid w:val="78E0C896"/>
    <w:rsid w:val="78F59F50"/>
    <w:rsid w:val="78F788A5"/>
    <w:rsid w:val="790D7E04"/>
    <w:rsid w:val="79481DBC"/>
    <w:rsid w:val="795164DF"/>
    <w:rsid w:val="79D24669"/>
    <w:rsid w:val="79FC2ABD"/>
    <w:rsid w:val="79FDBE38"/>
    <w:rsid w:val="7A1DA220"/>
    <w:rsid w:val="7A2C3480"/>
    <w:rsid w:val="7A689ACA"/>
    <w:rsid w:val="7A91F116"/>
    <w:rsid w:val="7A9EFAB6"/>
    <w:rsid w:val="7ACEB20C"/>
    <w:rsid w:val="7AD270F1"/>
    <w:rsid w:val="7B3611AB"/>
    <w:rsid w:val="7B4A2249"/>
    <w:rsid w:val="7B60BB0C"/>
    <w:rsid w:val="7B778522"/>
    <w:rsid w:val="7BFC1189"/>
    <w:rsid w:val="7C066924"/>
    <w:rsid w:val="7C0A62E8"/>
    <w:rsid w:val="7C1324E5"/>
    <w:rsid w:val="7C668FF5"/>
    <w:rsid w:val="7C7DE165"/>
    <w:rsid w:val="7CEDDC52"/>
    <w:rsid w:val="7D0B09AF"/>
    <w:rsid w:val="7D1334D7"/>
    <w:rsid w:val="7D467D8F"/>
    <w:rsid w:val="7D4772A1"/>
    <w:rsid w:val="7D4ACFCB"/>
    <w:rsid w:val="7D55E2E9"/>
    <w:rsid w:val="7DD2F18F"/>
    <w:rsid w:val="7DE24BF2"/>
    <w:rsid w:val="7DF93514"/>
    <w:rsid w:val="7E8E072F"/>
    <w:rsid w:val="7E92738D"/>
    <w:rsid w:val="7E9B6DBE"/>
    <w:rsid w:val="7EA29C64"/>
    <w:rsid w:val="7EBEDCC9"/>
    <w:rsid w:val="7EC4FB89"/>
    <w:rsid w:val="7EDAC11F"/>
    <w:rsid w:val="7F10F0EC"/>
    <w:rsid w:val="7F199C7C"/>
    <w:rsid w:val="7FA1B360"/>
    <w:rsid w:val="7FA1CD33"/>
    <w:rsid w:val="7FDB8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67778"/>
  <w15:chartTrackingRefBased/>
  <w15:docId w15:val="{1AB0FB1E-D2E0-4038-B1EB-506580B9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274BA"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4EE"/>
    <w:rPr>
      <w:color w:val="13182B"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13182B"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13182B"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13182B"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13182B"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B86C53"/>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B86C53"/>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13182B"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13182B"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000FF"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1A203A" w:themeColor="text1" w:themeTint="F2"/>
      <w:sz w:val="28"/>
      <w:szCs w:val="22"/>
    </w:rPr>
  </w:style>
  <w:style w:type="character" w:customStyle="1" w:styleId="NameChar">
    <w:name w:val="Name Char"/>
    <w:basedOn w:val="DefaultParagraphFont"/>
    <w:link w:val="Name"/>
    <w:uiPriority w:val="1"/>
    <w:semiHidden/>
    <w:rsid w:val="00F46F61"/>
    <w:rPr>
      <w:b/>
      <w:color w:val="1A203A" w:themeColor="text1" w:themeTint="F2"/>
      <w:sz w:val="28"/>
      <w:szCs w:val="22"/>
    </w:rPr>
  </w:style>
  <w:style w:type="paragraph" w:styleId="ListBullet">
    <w:name w:val="List Bullet"/>
    <w:basedOn w:val="BulletList"/>
    <w:uiPriority w:val="6"/>
    <w:qFormat/>
    <w:rsid w:val="00771A46"/>
    <w:pPr>
      <w:numPr>
        <w:numId w:val="7"/>
      </w:numPr>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character" w:styleId="UnresolvedMention">
    <w:name w:val="Unresolved Mention"/>
    <w:basedOn w:val="DefaultParagraphFont"/>
    <w:uiPriority w:val="99"/>
    <w:semiHidden/>
    <w:unhideWhenUsed/>
    <w:rsid w:val="00D7457C"/>
    <w:rPr>
      <w:color w:val="605E5C"/>
      <w:shd w:val="clear" w:color="auto" w:fill="E1DFDD"/>
    </w:rPr>
  </w:style>
  <w:style w:type="character" w:styleId="FollowedHyperlink">
    <w:name w:val="FollowedHyperlink"/>
    <w:basedOn w:val="DefaultParagraphFont"/>
    <w:uiPriority w:val="99"/>
    <w:semiHidden/>
    <w:rsid w:val="000325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76825">
      <w:bodyDiv w:val="1"/>
      <w:marLeft w:val="0"/>
      <w:marRight w:val="0"/>
      <w:marTop w:val="0"/>
      <w:marBottom w:val="0"/>
      <w:divBdr>
        <w:top w:val="none" w:sz="0" w:space="0" w:color="auto"/>
        <w:left w:val="none" w:sz="0" w:space="0" w:color="auto"/>
        <w:bottom w:val="none" w:sz="0" w:space="0" w:color="auto"/>
        <w:right w:val="none" w:sz="0" w:space="0" w:color="auto"/>
      </w:divBdr>
    </w:div>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59494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o260404@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linkedin.com/in/marco-diaz-garcia/" TargetMode="External"/><Relationship Id="rId4" Type="http://schemas.openxmlformats.org/officeDocument/2006/relationships/settings" Target="settings.xml"/><Relationship Id="rId9" Type="http://schemas.openxmlformats.org/officeDocument/2006/relationships/hyperlink" Target="https://attocorrect.github.io/" TargetMode="External"/><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AppData\Roaming\Microsoft\Templates\Modern%20UIUX%20designer%20resume.dotx" TargetMode="External"/></Relationships>
</file>

<file path=word/theme/theme1.xml><?xml version="1.0" encoding="utf-8"?>
<a:theme xmlns:a="http://schemas.openxmlformats.org/drawingml/2006/main" name="Office Theme">
  <a:themeElements>
    <a:clrScheme name="Marco Theme">
      <a:dk1>
        <a:srgbClr val="13182B"/>
      </a:dk1>
      <a:lt1>
        <a:sysClr val="window" lastClr="FFFFFF"/>
      </a:lt1>
      <a:dk2>
        <a:srgbClr val="2F2D3B"/>
      </a:dk2>
      <a:lt2>
        <a:srgbClr val="D9E0E0"/>
      </a:lt2>
      <a:accent1>
        <a:srgbClr val="3BABC5"/>
      </a:accent1>
      <a:accent2>
        <a:srgbClr val="7335F1"/>
      </a:accent2>
      <a:accent3>
        <a:srgbClr val="EB1567"/>
      </a:accent3>
      <a:accent4>
        <a:srgbClr val="FF6C39"/>
      </a:accent4>
      <a:accent5>
        <a:srgbClr val="FFBF1C"/>
      </a:accent5>
      <a:accent6>
        <a:srgbClr val="39455D"/>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1F5B-FFC7-4F55-92BB-245A5FA3197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UIUX designer resume.dotx</Template>
  <TotalTime>43</TotalTime>
  <Pages>1</Pages>
  <Words>408</Words>
  <Characters>2416</Characters>
  <Application>Microsoft Office Word</Application>
  <DocSecurity>0</DocSecurity>
  <Lines>76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Links>
    <vt:vector size="6" baseType="variant">
      <vt:variant>
        <vt:i4>4194431</vt:i4>
      </vt:variant>
      <vt:variant>
        <vt:i4>0</vt:i4>
      </vt:variant>
      <vt:variant>
        <vt:i4>0</vt:i4>
      </vt:variant>
      <vt:variant>
        <vt:i4>5</vt:i4>
      </vt:variant>
      <vt:variant>
        <vt:lpwstr>mailto:marco260404@gmail.com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Diaz Garcia</dc:creator>
  <cp:keywords/>
  <dc:description/>
  <cp:lastModifiedBy>Marco Diaz Garcia</cp:lastModifiedBy>
  <cp:revision>5</cp:revision>
  <dcterms:created xsi:type="dcterms:W3CDTF">2025-11-29T18:17:00Z</dcterms:created>
  <dcterms:modified xsi:type="dcterms:W3CDTF">2025-11-29T19:03:00Z</dcterms:modified>
</cp:coreProperties>
</file>